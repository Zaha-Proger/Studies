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F438BB" w14:textId="77777777" w:rsidR="00505E33" w:rsidRDefault="00505E33" w:rsidP="00505E33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7024B87" wp14:editId="0E187108">
            <wp:extent cx="1414145" cy="1414145"/>
            <wp:effectExtent l="0" t="0" r="0" b="0"/>
            <wp:docPr id="1" name="Рисунок 1" descr="Мирэа логотип (76 фото) » Рисунки для срисовки и не тольк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Мирэа логотип (76 фото) » Рисунки для срисовки и не тольк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41414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3EAB" w14:textId="77777777" w:rsidR="00505E33" w:rsidRDefault="00505E33" w:rsidP="00505E3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ФГБОУ ВО «Московский технологический университет» </w:t>
      </w:r>
    </w:p>
    <w:p w14:paraId="343DECB4" w14:textId="77777777" w:rsidR="00505E33" w:rsidRDefault="00505E33" w:rsidP="00505E3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Институт комплексной безопасности и специального приборостроения</w:t>
      </w:r>
    </w:p>
    <w:p w14:paraId="46AE9347" w14:textId="77777777" w:rsidR="00505E33" w:rsidRDefault="00505E33" w:rsidP="00505E3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КБ-1 «Защита информации»</w:t>
      </w:r>
    </w:p>
    <w:p w14:paraId="3254D51F" w14:textId="77777777" w:rsidR="00505E33" w:rsidRDefault="00505E33" w:rsidP="00505E33">
      <w:pPr>
        <w:rPr>
          <w:rFonts w:cs="Times New Roman"/>
          <w:szCs w:val="28"/>
        </w:rPr>
      </w:pPr>
    </w:p>
    <w:p w14:paraId="7B80E74A" w14:textId="18F2CA45" w:rsidR="00505E33" w:rsidRDefault="00505E33" w:rsidP="00505E33">
      <w:pPr>
        <w:ind w:right="-143"/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Дисциплина:</w:t>
      </w:r>
      <w:r>
        <w:rPr>
          <w:rFonts w:cs="Times New Roman"/>
          <w:szCs w:val="28"/>
        </w:rPr>
        <w:t xml:space="preserve"> «</w:t>
      </w:r>
      <w:r w:rsidR="007B5C53">
        <w:rPr>
          <w:rFonts w:cs="Times New Roman"/>
          <w:szCs w:val="28"/>
        </w:rPr>
        <w:t>Безопасность операционных систем</w:t>
      </w:r>
      <w:r>
        <w:rPr>
          <w:rFonts w:cs="Times New Roman"/>
          <w:szCs w:val="28"/>
        </w:rPr>
        <w:t>»</w:t>
      </w:r>
    </w:p>
    <w:p w14:paraId="1B360AB4" w14:textId="77989DD5" w:rsidR="00505E33" w:rsidRDefault="00505E33" w:rsidP="00505E33">
      <w:pPr>
        <w:ind w:right="-143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Отчет по практической работе</w:t>
      </w:r>
      <w:r w:rsidR="007B5C53">
        <w:rPr>
          <w:rFonts w:cs="Times New Roman"/>
          <w:b/>
          <w:szCs w:val="28"/>
        </w:rPr>
        <w:t xml:space="preserve"> №7</w:t>
      </w:r>
    </w:p>
    <w:p w14:paraId="034568F2" w14:textId="2610AA21" w:rsidR="00505E33" w:rsidRDefault="00505E33" w:rsidP="00505E33">
      <w:pPr>
        <w:ind w:right="-143"/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Тема:</w:t>
      </w:r>
      <w:r>
        <w:rPr>
          <w:rFonts w:cs="Times New Roman"/>
          <w:szCs w:val="28"/>
        </w:rPr>
        <w:t xml:space="preserve"> «</w:t>
      </w:r>
      <w:r w:rsidR="007B5C53">
        <w:rPr>
          <w:rFonts w:cs="Times New Roman"/>
          <w:szCs w:val="28"/>
        </w:rPr>
        <w:t xml:space="preserve">Основы </w:t>
      </w:r>
      <w:r w:rsidR="007B5C53">
        <w:rPr>
          <w:rFonts w:cs="Times New Roman"/>
          <w:szCs w:val="28"/>
          <w:lang w:val="en-US"/>
        </w:rPr>
        <w:t>Kali</w:t>
      </w:r>
      <w:r w:rsidR="007B5C53" w:rsidRPr="007B5C53">
        <w:rPr>
          <w:rFonts w:cs="Times New Roman"/>
          <w:szCs w:val="28"/>
        </w:rPr>
        <w:t xml:space="preserve"> </w:t>
      </w:r>
      <w:r w:rsidR="007B5C53">
        <w:rPr>
          <w:rFonts w:cs="Times New Roman"/>
          <w:szCs w:val="28"/>
          <w:lang w:val="en-US"/>
        </w:rPr>
        <w:t>Linux</w:t>
      </w:r>
      <w:r w:rsidR="007B5C53" w:rsidRPr="007B5C53">
        <w:rPr>
          <w:rFonts w:cs="Times New Roman"/>
          <w:szCs w:val="28"/>
        </w:rPr>
        <w:t xml:space="preserve"> </w:t>
      </w:r>
      <w:r w:rsidR="007B5C53">
        <w:rPr>
          <w:rFonts w:cs="Times New Roman"/>
          <w:szCs w:val="28"/>
        </w:rPr>
        <w:t>ч.4</w:t>
      </w:r>
      <w:r>
        <w:rPr>
          <w:rFonts w:cs="Times New Roman"/>
          <w:szCs w:val="28"/>
        </w:rPr>
        <w:t xml:space="preserve">» </w:t>
      </w:r>
    </w:p>
    <w:p w14:paraId="18D7BF51" w14:textId="77777777" w:rsidR="00505E33" w:rsidRDefault="00505E33" w:rsidP="00505E33">
      <w:pPr>
        <w:pStyle w:val="Mukhanov"/>
      </w:pPr>
    </w:p>
    <w:p w14:paraId="27D35122" w14:textId="77777777" w:rsidR="00505E33" w:rsidRDefault="00505E33" w:rsidP="00505E33">
      <w:pPr>
        <w:ind w:right="141"/>
        <w:rPr>
          <w:rFonts w:cs="Times New Roman"/>
          <w:szCs w:val="28"/>
        </w:rPr>
      </w:pPr>
    </w:p>
    <w:p w14:paraId="70DC5380" w14:textId="77777777" w:rsidR="00505E33" w:rsidRDefault="00505E33" w:rsidP="00505E33">
      <w:pPr>
        <w:ind w:right="141" w:firstLine="851"/>
        <w:jc w:val="righ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Выполнил: </w:t>
      </w:r>
    </w:p>
    <w:p w14:paraId="4F7C40A6" w14:textId="77777777" w:rsidR="00505E33" w:rsidRDefault="00505E33" w:rsidP="00505E33">
      <w:pPr>
        <w:ind w:right="141" w:firstLine="851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группы БББО-05-20</w:t>
      </w:r>
    </w:p>
    <w:p w14:paraId="6CC8F08D" w14:textId="0F6B2469" w:rsidR="00505E33" w:rsidRDefault="00272597" w:rsidP="00505E33">
      <w:pPr>
        <w:ind w:right="141" w:firstLine="851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Кутьин З.С.</w:t>
      </w:r>
    </w:p>
    <w:p w14:paraId="73C13FAA" w14:textId="77777777" w:rsidR="00505E33" w:rsidRDefault="00505E33" w:rsidP="00505E33">
      <w:pPr>
        <w:ind w:right="141" w:firstLine="851"/>
        <w:jc w:val="right"/>
        <w:rPr>
          <w:rFonts w:cs="Times New Roman"/>
          <w:szCs w:val="28"/>
        </w:rPr>
      </w:pPr>
    </w:p>
    <w:p w14:paraId="57B45312" w14:textId="77777777" w:rsidR="00505E33" w:rsidRDefault="00505E33" w:rsidP="00505E33">
      <w:pPr>
        <w:ind w:right="141" w:firstLine="851"/>
        <w:jc w:val="righ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Проверил: </w:t>
      </w:r>
    </w:p>
    <w:p w14:paraId="3BE3AC2F" w14:textId="28B9FF1C" w:rsidR="00505E33" w:rsidRPr="00505E33" w:rsidRDefault="00505E33" w:rsidP="00505E33">
      <w:pPr>
        <w:ind w:left="4956" w:right="141" w:firstLine="851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  <w:r w:rsidR="007B5C53">
        <w:rPr>
          <w:rFonts w:cs="Times New Roman"/>
          <w:szCs w:val="28"/>
        </w:rPr>
        <w:t>Абрамов Д</w:t>
      </w:r>
      <w:r>
        <w:rPr>
          <w:rFonts w:cs="Times New Roman"/>
          <w:szCs w:val="28"/>
        </w:rPr>
        <w:t>.</w:t>
      </w:r>
      <w:r w:rsidR="007B5C53">
        <w:rPr>
          <w:rFonts w:cs="Times New Roman"/>
          <w:szCs w:val="28"/>
        </w:rPr>
        <w:t>П.</w:t>
      </w:r>
    </w:p>
    <w:p w14:paraId="01653B3F" w14:textId="77777777" w:rsidR="00D62F1A" w:rsidRPr="003516F5" w:rsidRDefault="007C01F0" w:rsidP="00D62F1A">
      <w:pPr>
        <w:spacing w:after="160" w:line="259" w:lineRule="auto"/>
        <w:ind w:firstLine="708"/>
        <w:jc w:val="left"/>
        <w:rPr>
          <w:b/>
          <w:bCs/>
        </w:rPr>
      </w:pPr>
      <w:r>
        <w:br w:type="page"/>
      </w:r>
      <w:r w:rsidR="00D62F1A" w:rsidRPr="003516F5">
        <w:rPr>
          <w:b/>
          <w:bCs/>
        </w:rPr>
        <w:lastRenderedPageBreak/>
        <w:t xml:space="preserve">Цель работы </w:t>
      </w:r>
    </w:p>
    <w:p w14:paraId="0DE9F193" w14:textId="0CC98DE9" w:rsidR="003516F5" w:rsidRDefault="00D62F1A" w:rsidP="00D62F1A">
      <w:pPr>
        <w:spacing w:after="160" w:line="259" w:lineRule="auto"/>
        <w:ind w:firstLine="708"/>
        <w:jc w:val="left"/>
      </w:pPr>
      <w:r w:rsidRPr="00D62F1A">
        <w:t xml:space="preserve">Продолжить изучение инструментов </w:t>
      </w:r>
      <w:proofErr w:type="spellStart"/>
      <w:r w:rsidRPr="00D62F1A">
        <w:t>Kali</w:t>
      </w:r>
      <w:proofErr w:type="spellEnd"/>
      <w:r w:rsidRPr="00D62F1A">
        <w:t xml:space="preserve"> </w:t>
      </w:r>
      <w:proofErr w:type="spellStart"/>
      <w:r w:rsidRPr="00D62F1A">
        <w:t>linux</w:t>
      </w:r>
      <w:proofErr w:type="spellEnd"/>
      <w:r w:rsidRPr="00D62F1A">
        <w:t xml:space="preserve"> </w:t>
      </w:r>
      <w:proofErr w:type="spellStart"/>
      <w:r w:rsidRPr="00D62F1A">
        <w:t>nmap</w:t>
      </w:r>
      <w:proofErr w:type="spellEnd"/>
      <w:r w:rsidRPr="00D62F1A">
        <w:t xml:space="preserve">, </w:t>
      </w:r>
      <w:proofErr w:type="spellStart"/>
      <w:r w:rsidRPr="00D62F1A">
        <w:t>metasploit</w:t>
      </w:r>
      <w:proofErr w:type="spellEnd"/>
      <w:r w:rsidRPr="00D62F1A">
        <w:t>. Утилита</w:t>
      </w:r>
      <w:r w:rsidR="003516F5">
        <w:t xml:space="preserve"> </w:t>
      </w:r>
      <w:r w:rsidRPr="00D62F1A">
        <w:t xml:space="preserve">для тестирования веб сервисов </w:t>
      </w:r>
      <w:proofErr w:type="spellStart"/>
      <w:r w:rsidRPr="00D62F1A">
        <w:t>nikto</w:t>
      </w:r>
      <w:proofErr w:type="spellEnd"/>
      <w:r w:rsidRPr="00D62F1A">
        <w:t xml:space="preserve">. </w:t>
      </w:r>
    </w:p>
    <w:p w14:paraId="10905996" w14:textId="77777777" w:rsidR="003516F5" w:rsidRDefault="00D62F1A" w:rsidP="00D62F1A">
      <w:pPr>
        <w:spacing w:after="160" w:line="259" w:lineRule="auto"/>
        <w:ind w:firstLine="708"/>
        <w:jc w:val="left"/>
      </w:pPr>
      <w:r w:rsidRPr="003516F5">
        <w:rPr>
          <w:b/>
          <w:bCs/>
        </w:rPr>
        <w:t>Время выполнения работы:</w:t>
      </w:r>
      <w:r w:rsidRPr="00D62F1A">
        <w:t xml:space="preserve"> 4 академических часа. </w:t>
      </w:r>
    </w:p>
    <w:p w14:paraId="28516E54" w14:textId="6A2F8A68" w:rsidR="007C01F0" w:rsidRDefault="00D62F1A" w:rsidP="00D62F1A">
      <w:pPr>
        <w:spacing w:after="160" w:line="259" w:lineRule="auto"/>
        <w:ind w:firstLine="708"/>
        <w:jc w:val="left"/>
        <w:rPr>
          <w:b/>
          <w:bCs/>
        </w:rPr>
      </w:pPr>
      <w:r w:rsidRPr="003516F5">
        <w:rPr>
          <w:b/>
          <w:bCs/>
        </w:rPr>
        <w:t>Порядок выполнения работы</w:t>
      </w:r>
    </w:p>
    <w:p w14:paraId="3CDDB4B0" w14:textId="1ABFE2CF" w:rsidR="00BF61C6" w:rsidRPr="00BF61C6" w:rsidRDefault="00BF61C6" w:rsidP="00BF61C6">
      <w:pPr>
        <w:pStyle w:val="a7"/>
        <w:numPr>
          <w:ilvl w:val="0"/>
          <w:numId w:val="1"/>
        </w:numPr>
        <w:spacing w:after="160" w:line="259" w:lineRule="auto"/>
        <w:jc w:val="left"/>
        <w:rPr>
          <w:b/>
          <w:bCs/>
        </w:rPr>
      </w:pPr>
      <w:r>
        <w:rPr>
          <w:b/>
          <w:bCs/>
        </w:rPr>
        <w:t xml:space="preserve">Установить </w:t>
      </w:r>
      <w:r>
        <w:rPr>
          <w:b/>
          <w:bCs/>
          <w:lang w:val="en-US"/>
        </w:rPr>
        <w:t xml:space="preserve">Kali </w:t>
      </w:r>
      <w:proofErr w:type="spellStart"/>
      <w:r>
        <w:rPr>
          <w:b/>
          <w:bCs/>
          <w:lang w:val="en-US"/>
        </w:rPr>
        <w:t>linux</w:t>
      </w:r>
      <w:proofErr w:type="spellEnd"/>
      <w:r>
        <w:rPr>
          <w:b/>
          <w:bCs/>
          <w:lang w:val="en-US"/>
        </w:rPr>
        <w:t xml:space="preserve">, </w:t>
      </w:r>
      <w:proofErr w:type="spellStart"/>
      <w:r>
        <w:rPr>
          <w:b/>
          <w:bCs/>
          <w:lang w:val="en-US"/>
        </w:rPr>
        <w:t>metasploitable</w:t>
      </w:r>
      <w:proofErr w:type="spellEnd"/>
      <w:r>
        <w:rPr>
          <w:b/>
          <w:bCs/>
          <w:lang w:val="en-US"/>
        </w:rPr>
        <w:t xml:space="preserve"> 2</w:t>
      </w:r>
    </w:p>
    <w:p w14:paraId="4E6CE602" w14:textId="4F9AF0F5" w:rsidR="00BF61C6" w:rsidRDefault="00BF61C6" w:rsidP="00BF61C6">
      <w:pPr>
        <w:spacing w:after="160" w:line="259" w:lineRule="auto"/>
        <w:jc w:val="left"/>
        <w:rPr>
          <w:b/>
          <w:bCs/>
        </w:rPr>
      </w:pPr>
      <w:r w:rsidRPr="00D10A61">
        <w:rPr>
          <w:noProof/>
          <w:lang w:eastAsia="ru-RU"/>
        </w:rPr>
        <w:drawing>
          <wp:inline distT="0" distB="0" distL="0" distR="0" wp14:anchorId="47FDB449" wp14:editId="434FDE75">
            <wp:extent cx="5939790" cy="1202561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CCE9" w14:textId="46FC1E46" w:rsidR="00BF61C6" w:rsidRPr="00C47E35" w:rsidRDefault="00BF61C6" w:rsidP="00BF61C6">
      <w:pPr>
        <w:pStyle w:val="a7"/>
        <w:numPr>
          <w:ilvl w:val="0"/>
          <w:numId w:val="1"/>
        </w:numPr>
        <w:spacing w:after="160" w:line="259" w:lineRule="auto"/>
        <w:jc w:val="left"/>
        <w:rPr>
          <w:b/>
          <w:bCs/>
          <w:lang w:val="en-US"/>
        </w:rPr>
      </w:pPr>
      <w:r>
        <w:rPr>
          <w:b/>
          <w:bCs/>
        </w:rPr>
        <w:t>Повышение прав</w:t>
      </w:r>
    </w:p>
    <w:p w14:paraId="512233AD" w14:textId="19D7D8DC" w:rsidR="00C47E35" w:rsidRDefault="0027306D" w:rsidP="00C47E35">
      <w:pPr>
        <w:spacing w:after="160" w:line="259" w:lineRule="auto"/>
        <w:ind w:left="708"/>
        <w:jc w:val="left"/>
        <w:rPr>
          <w:lang w:val="en-US"/>
        </w:rPr>
      </w:pPr>
      <w:proofErr w:type="spellStart"/>
      <w:r>
        <w:t>Настрока</w:t>
      </w:r>
      <w:proofErr w:type="spellEnd"/>
      <w:r w:rsidR="00C47E35" w:rsidRPr="00C47E35">
        <w:rPr>
          <w:lang w:val="en-US"/>
        </w:rPr>
        <w:t xml:space="preserve"> </w:t>
      </w:r>
      <w:r>
        <w:t>опций</w:t>
      </w:r>
      <w:r w:rsidR="00C47E35" w:rsidRPr="00C47E35">
        <w:rPr>
          <w:lang w:val="en-US"/>
        </w:rPr>
        <w:t xml:space="preserve"> </w:t>
      </w:r>
      <w:proofErr w:type="spellStart"/>
      <w:r w:rsidR="00C47E35">
        <w:t>эксплойта</w:t>
      </w:r>
      <w:proofErr w:type="spellEnd"/>
      <w:r w:rsidR="00C47E35" w:rsidRPr="00C47E35">
        <w:rPr>
          <w:lang w:val="en-US"/>
        </w:rPr>
        <w:t xml:space="preserve"> </w:t>
      </w:r>
      <w:proofErr w:type="spellStart"/>
      <w:r w:rsidR="00C47E35">
        <w:rPr>
          <w:lang w:val="en-US"/>
        </w:rPr>
        <w:t>t</w:t>
      </w:r>
      <w:r w:rsidR="00C47E35" w:rsidRPr="00C47E35">
        <w:rPr>
          <w:lang w:val="en-US"/>
        </w:rPr>
        <w:t>omcat_mgr_deploy</w:t>
      </w:r>
      <w:proofErr w:type="spellEnd"/>
      <w:r>
        <w:rPr>
          <w:lang w:val="en-US"/>
        </w:rPr>
        <w:t>:</w:t>
      </w:r>
    </w:p>
    <w:p w14:paraId="5A917FE7" w14:textId="77777777" w:rsidR="0027306D" w:rsidRDefault="0027306D" w:rsidP="0027306D">
      <w:pPr>
        <w:pStyle w:val="a7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proofErr w:type="spellStart"/>
      <w:r w:rsidRPr="0027306D">
        <w:rPr>
          <w:lang w:val="en-US"/>
        </w:rPr>
        <w:t>HttpPassword</w:t>
      </w:r>
      <w:proofErr w:type="spellEnd"/>
      <w:r>
        <w:rPr>
          <w:lang w:val="en-US"/>
        </w:rPr>
        <w:t xml:space="preserve"> =</w:t>
      </w:r>
      <w:r w:rsidRPr="0027306D">
        <w:rPr>
          <w:lang w:val="en-US"/>
        </w:rPr>
        <w:t xml:space="preserve"> tomcat </w:t>
      </w:r>
    </w:p>
    <w:p w14:paraId="6AAB0A3A" w14:textId="77777777" w:rsidR="0027306D" w:rsidRDefault="0027306D" w:rsidP="0027306D">
      <w:pPr>
        <w:pStyle w:val="a7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proofErr w:type="spellStart"/>
      <w:r w:rsidRPr="0027306D">
        <w:rPr>
          <w:lang w:val="en-US"/>
        </w:rPr>
        <w:t>HttpUsername</w:t>
      </w:r>
      <w:proofErr w:type="spellEnd"/>
      <w:r w:rsidRPr="0027306D">
        <w:rPr>
          <w:lang w:val="en-US"/>
        </w:rPr>
        <w:t xml:space="preserve"> </w:t>
      </w:r>
      <w:r>
        <w:rPr>
          <w:lang w:val="en-US"/>
        </w:rPr>
        <w:t xml:space="preserve">= </w:t>
      </w:r>
      <w:r w:rsidRPr="0027306D">
        <w:rPr>
          <w:lang w:val="en-US"/>
        </w:rPr>
        <w:t xml:space="preserve">tomcat </w:t>
      </w:r>
    </w:p>
    <w:p w14:paraId="7A13A1BB" w14:textId="77777777" w:rsidR="0027306D" w:rsidRDefault="0027306D" w:rsidP="0027306D">
      <w:pPr>
        <w:pStyle w:val="a7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27306D">
        <w:rPr>
          <w:lang w:val="en-US"/>
        </w:rPr>
        <w:t xml:space="preserve">RPORT </w:t>
      </w:r>
      <w:r>
        <w:rPr>
          <w:lang w:val="en-US"/>
        </w:rPr>
        <w:t xml:space="preserve">= </w:t>
      </w:r>
      <w:r w:rsidRPr="0027306D">
        <w:rPr>
          <w:lang w:val="en-US"/>
        </w:rPr>
        <w:t xml:space="preserve">8180 </w:t>
      </w:r>
    </w:p>
    <w:p w14:paraId="6FC63C30" w14:textId="59CB26C1" w:rsidR="0027306D" w:rsidRDefault="0027306D" w:rsidP="0027306D">
      <w:pPr>
        <w:pStyle w:val="a7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27306D">
        <w:rPr>
          <w:lang w:val="en-US"/>
        </w:rPr>
        <w:t xml:space="preserve">RHOSTS </w:t>
      </w:r>
      <w:r>
        <w:rPr>
          <w:lang w:val="en-US"/>
        </w:rPr>
        <w:t>= 10.0.16.6</w:t>
      </w:r>
    </w:p>
    <w:p w14:paraId="619A9573" w14:textId="4E9176AD" w:rsidR="0027306D" w:rsidRPr="0027306D" w:rsidRDefault="0027306D" w:rsidP="0027306D">
      <w:pPr>
        <w:spacing w:after="160" w:line="259" w:lineRule="auto"/>
        <w:ind w:left="709"/>
        <w:jc w:val="left"/>
      </w:pPr>
      <w:r>
        <w:t>А так же проверка под каким пользователем мы авторизовались.</w:t>
      </w:r>
    </w:p>
    <w:p w14:paraId="3B537EF0" w14:textId="1D6B399A" w:rsidR="00C47E35" w:rsidRDefault="0027306D" w:rsidP="0027306D">
      <w:pPr>
        <w:spacing w:after="160" w:line="259" w:lineRule="auto"/>
        <w:jc w:val="center"/>
        <w:rPr>
          <w:lang w:val="en-US"/>
        </w:rPr>
      </w:pPr>
      <w:r w:rsidRPr="0027306D">
        <w:rPr>
          <w:lang w:val="en-US"/>
        </w:rPr>
        <w:lastRenderedPageBreak/>
        <w:drawing>
          <wp:inline distT="0" distB="0" distL="0" distR="0" wp14:anchorId="358D8869" wp14:editId="4DECF1E9">
            <wp:extent cx="5939790" cy="736028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6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EDD1" w14:textId="337528F3" w:rsidR="00C47E35" w:rsidRDefault="00C47E35" w:rsidP="00C47E35">
      <w:pPr>
        <w:spacing w:after="160" w:line="259" w:lineRule="auto"/>
        <w:jc w:val="left"/>
      </w:pPr>
      <w:r>
        <w:rPr>
          <w:lang w:val="en-US"/>
        </w:rPr>
        <w:tab/>
      </w:r>
      <w:r w:rsidR="00E74140">
        <w:t xml:space="preserve">Скачал и установил скрипт, </w:t>
      </w:r>
      <w:r w:rsidR="00D8304B">
        <w:t xml:space="preserve">запустил веб-сервер </w:t>
      </w:r>
    </w:p>
    <w:p w14:paraId="30B0CBBE" w14:textId="50F9C939" w:rsidR="00D8304B" w:rsidRDefault="0027306D" w:rsidP="0027306D">
      <w:pPr>
        <w:spacing w:after="160" w:line="259" w:lineRule="auto"/>
        <w:jc w:val="center"/>
      </w:pPr>
      <w:r w:rsidRPr="0027306D">
        <w:drawing>
          <wp:inline distT="0" distB="0" distL="0" distR="0" wp14:anchorId="19A97397" wp14:editId="14C42034">
            <wp:extent cx="4706007" cy="60015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E0F2" w14:textId="562EDEB8" w:rsidR="00D8304B" w:rsidRDefault="00D8304B" w:rsidP="00C47E35">
      <w:pPr>
        <w:spacing w:after="160" w:line="259" w:lineRule="auto"/>
        <w:jc w:val="left"/>
      </w:pPr>
      <w:r>
        <w:tab/>
        <w:t xml:space="preserve">Зашёл в </w:t>
      </w:r>
      <w:r w:rsidR="00D25D78">
        <w:t>линукс-шелл и запустил скачанный ранее скрипт</w:t>
      </w:r>
    </w:p>
    <w:p w14:paraId="5F23123B" w14:textId="0C542A4E" w:rsidR="00D25D78" w:rsidRDefault="006B13EC" w:rsidP="006B13EC">
      <w:pPr>
        <w:spacing w:after="160" w:line="259" w:lineRule="auto"/>
        <w:jc w:val="center"/>
      </w:pPr>
      <w:r w:rsidRPr="006B13EC">
        <w:lastRenderedPageBreak/>
        <w:drawing>
          <wp:inline distT="0" distB="0" distL="0" distR="0" wp14:anchorId="13E7B77F" wp14:editId="526FE898">
            <wp:extent cx="5939790" cy="64008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CE32" w14:textId="642EB182" w:rsidR="00D25D78" w:rsidRDefault="00A40FC4" w:rsidP="00C47E35">
      <w:pPr>
        <w:spacing w:after="160" w:line="259" w:lineRule="auto"/>
        <w:jc w:val="left"/>
      </w:pPr>
      <w:r>
        <w:tab/>
      </w:r>
      <w:r w:rsidR="00272597">
        <w:t xml:space="preserve">Убеждаемся, что файл </w:t>
      </w:r>
      <w:proofErr w:type="spellStart"/>
      <w:r w:rsidR="00272597">
        <w:t>скачался</w:t>
      </w:r>
      <w:proofErr w:type="spellEnd"/>
      <w:r w:rsidR="00272597">
        <w:t xml:space="preserve">. Распаковываем </w:t>
      </w:r>
      <w:r>
        <w:t>его</w:t>
      </w:r>
      <w:r w:rsidR="00272597">
        <w:t>. Просматриваем</w:t>
      </w:r>
      <w:r w:rsidR="00A17828">
        <w:t xml:space="preserve"> права файлов</w:t>
      </w:r>
      <w:r w:rsidR="00272597">
        <w:t>.</w:t>
      </w:r>
    </w:p>
    <w:p w14:paraId="0582F2B7" w14:textId="3D1AA432" w:rsidR="00A17828" w:rsidRPr="00D25D78" w:rsidRDefault="006B13EC" w:rsidP="006B13EC">
      <w:pPr>
        <w:spacing w:after="160" w:line="259" w:lineRule="auto"/>
        <w:jc w:val="center"/>
      </w:pPr>
      <w:r w:rsidRPr="006B13EC">
        <w:lastRenderedPageBreak/>
        <w:drawing>
          <wp:inline distT="0" distB="0" distL="0" distR="0" wp14:anchorId="4219EC61" wp14:editId="358617AA">
            <wp:extent cx="5540103" cy="665416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9061" cy="666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5769" w14:textId="5EB4FC7B" w:rsidR="00D8304B" w:rsidRDefault="00370C42" w:rsidP="00C47E35">
      <w:pPr>
        <w:spacing w:after="160" w:line="259" w:lineRule="auto"/>
        <w:jc w:val="left"/>
      </w:pPr>
      <w:r>
        <w:tab/>
        <w:t xml:space="preserve">Запускаю скрипт </w:t>
      </w:r>
    </w:p>
    <w:p w14:paraId="6046F27E" w14:textId="09005A55" w:rsidR="00370C42" w:rsidRDefault="00822AF5" w:rsidP="00822AF5">
      <w:pPr>
        <w:spacing w:after="160" w:line="259" w:lineRule="auto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1462F8" wp14:editId="26F25F94">
                <wp:simplePos x="0" y="0"/>
                <wp:positionH relativeFrom="column">
                  <wp:posOffset>9525</wp:posOffset>
                </wp:positionH>
                <wp:positionV relativeFrom="paragraph">
                  <wp:posOffset>3935730</wp:posOffset>
                </wp:positionV>
                <wp:extent cx="5570220" cy="3063240"/>
                <wp:effectExtent l="0" t="0" r="11430" b="2286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0220" cy="3063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613D6" id="Прямоугольник 15" o:spid="_x0000_s1026" style="position:absolute;margin-left:.75pt;margin-top:309.9pt;width:438.6pt;height:24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" filled="f" strokecolor="red" strokeweight="1.5pt"/>
            </w:pict>
          </mc:Fallback>
        </mc:AlternateContent>
      </w:r>
      <w:r w:rsidRPr="00822AF5">
        <w:drawing>
          <wp:inline distT="0" distB="0" distL="0" distR="0" wp14:anchorId="5969B32D" wp14:editId="0656FBFC">
            <wp:extent cx="5939790" cy="724217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24C0" w14:textId="665C29D9" w:rsidR="00822AF5" w:rsidRPr="00822AF5" w:rsidRDefault="00822AF5" w:rsidP="00822AF5">
      <w:pPr>
        <w:spacing w:after="160" w:line="259" w:lineRule="auto"/>
        <w:jc w:val="left"/>
      </w:pPr>
      <w:r>
        <w:t>Повторно запускаю скрипт, с добавлением режима</w:t>
      </w:r>
      <w:r w:rsidRPr="00822AF5">
        <w:t xml:space="preserve"> </w:t>
      </w:r>
      <w:r w:rsidRPr="00822AF5">
        <w:rPr>
          <w:u w:val="single"/>
          <w:lang w:val="en-US"/>
        </w:rPr>
        <w:t>standard</w:t>
      </w:r>
    </w:p>
    <w:p w14:paraId="260BCED2" w14:textId="3DC6D2A7" w:rsidR="00822AF5" w:rsidRDefault="00822AF5" w:rsidP="00822AF5">
      <w:pPr>
        <w:spacing w:after="160" w:line="259" w:lineRule="auto"/>
        <w:jc w:val="center"/>
      </w:pPr>
      <w:r w:rsidRPr="00822AF5">
        <w:lastRenderedPageBreak/>
        <w:drawing>
          <wp:inline distT="0" distB="0" distL="0" distR="0" wp14:anchorId="0F8C256A" wp14:editId="35641BBD">
            <wp:extent cx="5939790" cy="689673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1A9B" w14:textId="77777777" w:rsidR="00AE075E" w:rsidRPr="00822AF5" w:rsidRDefault="00AE075E" w:rsidP="00AE075E">
      <w:pPr>
        <w:tabs>
          <w:tab w:val="left" w:pos="1845"/>
        </w:tabs>
        <w:rPr>
          <w:rFonts w:cs="Times New Roman"/>
          <w:b/>
          <w:szCs w:val="24"/>
          <w:lang w:eastAsia="ru-RU"/>
        </w:rPr>
      </w:pPr>
      <w:r w:rsidRPr="00822AF5">
        <w:rPr>
          <w:rFonts w:cs="Times New Roman"/>
          <w:b/>
          <w:szCs w:val="24"/>
          <w:lang w:eastAsia="ru-RU"/>
        </w:rPr>
        <w:t>Перспективные уязвимости:</w:t>
      </w:r>
    </w:p>
    <w:p w14:paraId="212981CE" w14:textId="77777777" w:rsidR="00AE075E" w:rsidRPr="00822AF5" w:rsidRDefault="00AE075E" w:rsidP="00AE075E">
      <w:pPr>
        <w:pStyle w:val="a7"/>
        <w:numPr>
          <w:ilvl w:val="0"/>
          <w:numId w:val="4"/>
        </w:numPr>
        <w:tabs>
          <w:tab w:val="left" w:pos="1845"/>
        </w:tabs>
        <w:spacing w:after="0" w:line="259" w:lineRule="auto"/>
        <w:jc w:val="left"/>
        <w:rPr>
          <w:rFonts w:cs="Times New Roman"/>
          <w:szCs w:val="24"/>
          <w:u w:val="single"/>
          <w:lang w:eastAsia="ru-RU"/>
        </w:rPr>
      </w:pPr>
      <w:r w:rsidRPr="00822AF5">
        <w:rPr>
          <w:rFonts w:cs="Times New Roman"/>
          <w:szCs w:val="24"/>
          <w:u w:val="single"/>
          <w:lang w:eastAsia="ru-RU"/>
        </w:rPr>
        <w:t>Домашние директории с правом записи</w:t>
      </w:r>
    </w:p>
    <w:p w14:paraId="506578FA" w14:textId="77777777" w:rsidR="00AE075E" w:rsidRPr="00EF3C3F" w:rsidRDefault="00AE075E" w:rsidP="00AE075E">
      <w:pPr>
        <w:tabs>
          <w:tab w:val="left" w:pos="1845"/>
        </w:tabs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В домашний каталог можно положить</w:t>
      </w:r>
      <w:r w:rsidRPr="00EF3C3F">
        <w:rPr>
          <w:rFonts w:cs="Times New Roman"/>
          <w:szCs w:val="24"/>
          <w:lang w:eastAsia="ru-RU"/>
        </w:rPr>
        <w:t xml:space="preserve"> </w:t>
      </w:r>
      <w:proofErr w:type="spellStart"/>
      <w:r>
        <w:rPr>
          <w:rFonts w:cs="Times New Roman"/>
          <w:szCs w:val="24"/>
          <w:lang w:val="en-US" w:eastAsia="ru-RU"/>
        </w:rPr>
        <w:t>ssh</w:t>
      </w:r>
      <w:proofErr w:type="spellEnd"/>
      <w:r>
        <w:rPr>
          <w:rFonts w:cs="Times New Roman"/>
          <w:szCs w:val="24"/>
          <w:lang w:eastAsia="ru-RU"/>
        </w:rPr>
        <w:t xml:space="preserve">-ключи или добавить файл </w:t>
      </w:r>
      <w:proofErr w:type="spellStart"/>
      <w:r>
        <w:rPr>
          <w:rFonts w:cs="Times New Roman"/>
          <w:szCs w:val="24"/>
          <w:lang w:val="en-US" w:eastAsia="ru-RU"/>
        </w:rPr>
        <w:t>rhosts</w:t>
      </w:r>
      <w:proofErr w:type="spellEnd"/>
      <w:r>
        <w:rPr>
          <w:rFonts w:cs="Times New Roman"/>
          <w:szCs w:val="24"/>
          <w:lang w:eastAsia="ru-RU"/>
        </w:rPr>
        <w:t xml:space="preserve"> и сразу войти в систему. </w:t>
      </w:r>
    </w:p>
    <w:p w14:paraId="5FDEF10D" w14:textId="77777777" w:rsidR="00AE075E" w:rsidRPr="00822AF5" w:rsidRDefault="00AE075E" w:rsidP="00AE075E">
      <w:pPr>
        <w:pStyle w:val="a7"/>
        <w:numPr>
          <w:ilvl w:val="0"/>
          <w:numId w:val="4"/>
        </w:numPr>
        <w:tabs>
          <w:tab w:val="left" w:pos="1845"/>
        </w:tabs>
        <w:spacing w:after="0" w:line="259" w:lineRule="auto"/>
        <w:jc w:val="left"/>
        <w:rPr>
          <w:rFonts w:cs="Times New Roman"/>
          <w:szCs w:val="24"/>
          <w:u w:val="single"/>
          <w:lang w:eastAsia="ru-RU"/>
        </w:rPr>
      </w:pPr>
      <w:r w:rsidRPr="00822AF5">
        <w:rPr>
          <w:rFonts w:cs="Times New Roman"/>
          <w:szCs w:val="24"/>
          <w:u w:val="single"/>
          <w:lang w:eastAsia="ru-RU"/>
        </w:rPr>
        <w:t>Читаемые файлы в домашних каталогах</w:t>
      </w:r>
    </w:p>
    <w:p w14:paraId="06D25E96" w14:textId="77777777" w:rsidR="00AE075E" w:rsidRPr="00EF3C3F" w:rsidRDefault="00AE075E" w:rsidP="00AE075E">
      <w:pPr>
        <w:tabs>
          <w:tab w:val="left" w:pos="1845"/>
        </w:tabs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lastRenderedPageBreak/>
        <w:t>Как и в первом пункте, это является риском, т.к. в домашних каталогах могут лежать пароли, списки доступа и т.д. Это может дать доступ к локальным приложениям или другим учетным записям.</w:t>
      </w:r>
    </w:p>
    <w:p w14:paraId="4F835252" w14:textId="77777777" w:rsidR="00AE075E" w:rsidRPr="00822AF5" w:rsidRDefault="00AE075E" w:rsidP="00AE075E">
      <w:pPr>
        <w:pStyle w:val="a7"/>
        <w:numPr>
          <w:ilvl w:val="0"/>
          <w:numId w:val="4"/>
        </w:numPr>
        <w:tabs>
          <w:tab w:val="left" w:pos="1845"/>
        </w:tabs>
        <w:spacing w:after="0" w:line="259" w:lineRule="auto"/>
        <w:jc w:val="left"/>
        <w:rPr>
          <w:rFonts w:cs="Times New Roman"/>
          <w:szCs w:val="24"/>
          <w:u w:val="single"/>
          <w:lang w:eastAsia="ru-RU"/>
        </w:rPr>
      </w:pPr>
      <w:r w:rsidRPr="00822AF5">
        <w:rPr>
          <w:rFonts w:cs="Times New Roman"/>
          <w:szCs w:val="24"/>
          <w:u w:val="single"/>
          <w:lang w:eastAsia="ru-RU"/>
        </w:rPr>
        <w:t xml:space="preserve">Читаемый </w:t>
      </w:r>
      <w:r w:rsidRPr="00822AF5">
        <w:rPr>
          <w:rFonts w:cs="Times New Roman"/>
          <w:szCs w:val="24"/>
          <w:u w:val="single"/>
          <w:lang w:val="en-US" w:eastAsia="ru-RU"/>
        </w:rPr>
        <w:t>/</w:t>
      </w:r>
      <w:proofErr w:type="spellStart"/>
      <w:r w:rsidRPr="00822AF5">
        <w:rPr>
          <w:rFonts w:cs="Times New Roman"/>
          <w:szCs w:val="24"/>
          <w:u w:val="single"/>
          <w:lang w:val="en-US" w:eastAsia="ru-RU"/>
        </w:rPr>
        <w:t>etc</w:t>
      </w:r>
      <w:proofErr w:type="spellEnd"/>
      <w:r w:rsidRPr="00822AF5">
        <w:rPr>
          <w:rFonts w:cs="Times New Roman"/>
          <w:szCs w:val="24"/>
          <w:u w:val="single"/>
          <w:lang w:val="en-US" w:eastAsia="ru-RU"/>
        </w:rPr>
        <w:t>/shadow</w:t>
      </w:r>
    </w:p>
    <w:p w14:paraId="7BF9E59C" w14:textId="77777777" w:rsidR="00AE075E" w:rsidRPr="00EF3C3F" w:rsidRDefault="00AE075E" w:rsidP="00AE075E">
      <w:pPr>
        <w:tabs>
          <w:tab w:val="left" w:pos="1845"/>
        </w:tabs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Позволит прочитать хэши паролей, которые затем можно будет декодировать и войти под другими </w:t>
      </w:r>
      <w:proofErr w:type="spellStart"/>
      <w:r>
        <w:rPr>
          <w:rFonts w:cs="Times New Roman"/>
          <w:szCs w:val="24"/>
          <w:lang w:eastAsia="ru-RU"/>
        </w:rPr>
        <w:t>учетками</w:t>
      </w:r>
      <w:proofErr w:type="spellEnd"/>
      <w:r>
        <w:rPr>
          <w:rFonts w:cs="Times New Roman"/>
          <w:szCs w:val="24"/>
          <w:lang w:eastAsia="ru-RU"/>
        </w:rPr>
        <w:t>.</w:t>
      </w:r>
    </w:p>
    <w:p w14:paraId="35B67472" w14:textId="47A6B004" w:rsidR="00122306" w:rsidRDefault="00122306" w:rsidP="00122306">
      <w:pPr>
        <w:pStyle w:val="a7"/>
        <w:numPr>
          <w:ilvl w:val="0"/>
          <w:numId w:val="1"/>
        </w:numPr>
        <w:spacing w:after="160" w:line="259" w:lineRule="auto"/>
        <w:rPr>
          <w:b/>
          <w:bCs/>
        </w:rPr>
      </w:pPr>
      <w:r>
        <w:rPr>
          <w:b/>
          <w:bCs/>
        </w:rPr>
        <w:t>Разбираемся с базовыми веб-шеллами</w:t>
      </w:r>
    </w:p>
    <w:p w14:paraId="60BB696F" w14:textId="5A8C5A93" w:rsidR="009976FE" w:rsidRPr="00412B19" w:rsidRDefault="009976FE" w:rsidP="009976FE">
      <w:pPr>
        <w:spacing w:after="160" w:line="259" w:lineRule="auto"/>
        <w:ind w:left="708"/>
      </w:pPr>
      <w:r>
        <w:t xml:space="preserve">Получаем веб сервер с 80-го порта командой </w:t>
      </w:r>
      <w:r>
        <w:rPr>
          <w:lang w:val="en-US"/>
        </w:rPr>
        <w:t>get</w:t>
      </w:r>
    </w:p>
    <w:p w14:paraId="557B988F" w14:textId="31FB80DA" w:rsidR="009976FE" w:rsidRDefault="00FE4553" w:rsidP="00FE4553">
      <w:pPr>
        <w:spacing w:after="160" w:line="259" w:lineRule="auto"/>
        <w:jc w:val="center"/>
      </w:pPr>
      <w:r w:rsidRPr="00FE4553">
        <w:drawing>
          <wp:inline distT="0" distB="0" distL="0" distR="0" wp14:anchorId="188B01AA" wp14:editId="6C342E70">
            <wp:extent cx="5939790" cy="583501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B7C" w14:textId="7DE301BD" w:rsidR="009976FE" w:rsidRDefault="009976FE" w:rsidP="009976FE">
      <w:pPr>
        <w:spacing w:after="160" w:line="259" w:lineRule="auto"/>
      </w:pPr>
      <w:r>
        <w:tab/>
      </w:r>
      <w:r w:rsidR="00DC3DF2">
        <w:t xml:space="preserve">Тестирую </w:t>
      </w:r>
      <w:r w:rsidR="00DC3DF2">
        <w:rPr>
          <w:lang w:val="en-US"/>
        </w:rPr>
        <w:t>DVWA</w:t>
      </w:r>
      <w:r w:rsidR="00DC3DF2">
        <w:t xml:space="preserve"> на уязвимость внедрения </w:t>
      </w:r>
      <w:r w:rsidR="00DC3DF2">
        <w:rPr>
          <w:lang w:val="en-US"/>
        </w:rPr>
        <w:t>PHP</w:t>
      </w:r>
      <w:r w:rsidR="00DC3DF2" w:rsidRPr="00DC3DF2">
        <w:t xml:space="preserve"> </w:t>
      </w:r>
      <w:r w:rsidR="00DC3DF2">
        <w:t>скрипта в поле для отправки файлов.</w:t>
      </w:r>
      <w:r w:rsidR="00366ED6">
        <w:t xml:space="preserve"> Создал файл со скриптом.</w:t>
      </w:r>
    </w:p>
    <w:p w14:paraId="6CEAA74F" w14:textId="0A62317B" w:rsidR="00DC3DF2" w:rsidRDefault="00D65170" w:rsidP="00366ED6">
      <w:pPr>
        <w:spacing w:after="160" w:line="259" w:lineRule="auto"/>
        <w:jc w:val="center"/>
      </w:pPr>
      <w:r w:rsidRPr="00D65170">
        <w:lastRenderedPageBreak/>
        <w:drawing>
          <wp:inline distT="0" distB="0" distL="0" distR="0" wp14:anchorId="7410FB4B" wp14:editId="4A85749E">
            <wp:extent cx="4544059" cy="240063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DD23" w14:textId="44000F47" w:rsidR="00366ED6" w:rsidRDefault="00366ED6" w:rsidP="00366ED6">
      <w:pPr>
        <w:spacing w:after="160" w:line="259" w:lineRule="auto"/>
      </w:pPr>
      <w:r>
        <w:tab/>
        <w:t xml:space="preserve">Загрузил файл со скриптом на сайт, </w:t>
      </w:r>
      <w:r w:rsidR="000D3F10">
        <w:t>пробую прописать команду. Видим вывод на странице сайта.</w:t>
      </w:r>
    </w:p>
    <w:p w14:paraId="51570037" w14:textId="1BA6EA3C" w:rsidR="000D3F10" w:rsidRDefault="002E7218" w:rsidP="002E7218">
      <w:pPr>
        <w:spacing w:after="160" w:line="259" w:lineRule="auto"/>
        <w:jc w:val="center"/>
      </w:pPr>
      <w:r w:rsidRPr="002E7218">
        <w:drawing>
          <wp:inline distT="0" distB="0" distL="0" distR="0" wp14:anchorId="6D74B9F0" wp14:editId="48AD1E94">
            <wp:extent cx="5939790" cy="1935480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176A" w14:textId="62E3E68F" w:rsidR="000D3F10" w:rsidRPr="000D3F10" w:rsidRDefault="000D3F10" w:rsidP="000D3F10">
      <w:pPr>
        <w:pStyle w:val="a7"/>
        <w:numPr>
          <w:ilvl w:val="0"/>
          <w:numId w:val="1"/>
        </w:numPr>
        <w:spacing w:after="160" w:line="259" w:lineRule="auto"/>
        <w:rPr>
          <w:b/>
          <w:bCs/>
        </w:rPr>
      </w:pPr>
      <w:r>
        <w:rPr>
          <w:b/>
          <w:bCs/>
        </w:rPr>
        <w:t xml:space="preserve">Что такое </w:t>
      </w:r>
      <w:r>
        <w:rPr>
          <w:b/>
          <w:bCs/>
          <w:lang w:val="en-US"/>
        </w:rPr>
        <w:t>Blind Shell</w:t>
      </w:r>
    </w:p>
    <w:p w14:paraId="5C10D915" w14:textId="63C8CDDC" w:rsidR="000D3F10" w:rsidRPr="00412B19" w:rsidRDefault="00623B3E" w:rsidP="000D3F10">
      <w:pPr>
        <w:spacing w:after="160" w:line="259" w:lineRule="auto"/>
        <w:ind w:left="708"/>
      </w:pPr>
      <w:r>
        <w:t xml:space="preserve">Открыл порт 1234 на прослушивание, сканирую </w:t>
      </w:r>
      <w:proofErr w:type="spellStart"/>
      <w:r w:rsidR="002E7218">
        <w:rPr>
          <w:lang w:val="en-US"/>
        </w:rPr>
        <w:t>Ip</w:t>
      </w:r>
      <w:proofErr w:type="spellEnd"/>
      <w:r>
        <w:t xml:space="preserve"> с помощью </w:t>
      </w:r>
      <w:proofErr w:type="spellStart"/>
      <w:r>
        <w:rPr>
          <w:lang w:val="en-US"/>
        </w:rPr>
        <w:t>nmap</w:t>
      </w:r>
      <w:proofErr w:type="spellEnd"/>
    </w:p>
    <w:p w14:paraId="7B699D00" w14:textId="7FBE46B8" w:rsidR="00623B3E" w:rsidRDefault="002E7218" w:rsidP="002E7218">
      <w:pPr>
        <w:spacing w:after="160" w:line="259" w:lineRule="auto"/>
        <w:jc w:val="center"/>
      </w:pPr>
      <w:r w:rsidRPr="002E7218">
        <w:lastRenderedPageBreak/>
        <w:drawing>
          <wp:inline distT="0" distB="0" distL="0" distR="0" wp14:anchorId="41ABFC53" wp14:editId="305B8393">
            <wp:extent cx="5586115" cy="50749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8133" cy="50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2DC3" w14:textId="2589F23E" w:rsidR="00623B3E" w:rsidRDefault="00623B3E" w:rsidP="00623B3E">
      <w:pPr>
        <w:spacing w:after="160" w:line="259" w:lineRule="auto"/>
      </w:pPr>
      <w:r>
        <w:tab/>
      </w:r>
      <w:r w:rsidR="00B10B5A">
        <w:t>Прослушивание работает, получил вывод</w:t>
      </w:r>
    </w:p>
    <w:p w14:paraId="381F0AD7" w14:textId="1B3D847F" w:rsidR="00B10B5A" w:rsidRDefault="002E7218" w:rsidP="00B10B5A">
      <w:pPr>
        <w:spacing w:after="160" w:line="259" w:lineRule="auto"/>
        <w:jc w:val="center"/>
      </w:pPr>
      <w:r w:rsidRPr="002E7218">
        <w:drawing>
          <wp:inline distT="0" distB="0" distL="0" distR="0" wp14:anchorId="2210BA2E" wp14:editId="1F298410">
            <wp:extent cx="2419350" cy="8305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6102"/>
                    <a:stretch/>
                  </pic:blipFill>
                  <pic:spPr bwMode="auto">
                    <a:xfrm>
                      <a:off x="0" y="0"/>
                      <a:ext cx="2419688" cy="830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D1419" w14:textId="62A840D5" w:rsidR="00B10B5A" w:rsidRPr="00B10B5A" w:rsidRDefault="00B10B5A" w:rsidP="00B10B5A">
      <w:pPr>
        <w:pStyle w:val="a7"/>
        <w:numPr>
          <w:ilvl w:val="0"/>
          <w:numId w:val="1"/>
        </w:numPr>
        <w:spacing w:after="160" w:line="259" w:lineRule="auto"/>
        <w:rPr>
          <w:b/>
          <w:bCs/>
        </w:rPr>
      </w:pPr>
      <w:r>
        <w:rPr>
          <w:b/>
          <w:bCs/>
        </w:rPr>
        <w:t xml:space="preserve">Что такое </w:t>
      </w:r>
      <w:r>
        <w:rPr>
          <w:b/>
          <w:bCs/>
          <w:lang w:val="en-US"/>
        </w:rPr>
        <w:t>Reverse Shell?</w:t>
      </w:r>
    </w:p>
    <w:p w14:paraId="0F599854" w14:textId="11BC1CD1" w:rsidR="00797AAA" w:rsidRDefault="005C7CFE" w:rsidP="00797AAA">
      <w:pPr>
        <w:spacing w:after="160" w:line="259" w:lineRule="auto"/>
        <w:ind w:left="708"/>
        <w:rPr>
          <w:lang w:val="en-US"/>
        </w:rPr>
      </w:pPr>
      <w:r>
        <w:t xml:space="preserve">Прослушиваем </w:t>
      </w:r>
      <w:r w:rsidR="00E4330B">
        <w:t>исходящее</w:t>
      </w:r>
      <w:r>
        <w:t xml:space="preserve"> соединени</w:t>
      </w:r>
      <w:r w:rsidR="00E4330B">
        <w:t xml:space="preserve">е от </w:t>
      </w:r>
      <w:proofErr w:type="spellStart"/>
      <w:r w:rsidR="00E4330B">
        <w:rPr>
          <w:lang w:val="en-US"/>
        </w:rPr>
        <w:t>metasploitable</w:t>
      </w:r>
      <w:proofErr w:type="spellEnd"/>
      <w:r w:rsidR="00E4330B" w:rsidRPr="00E4330B">
        <w:t xml:space="preserve"> </w:t>
      </w:r>
      <w:r w:rsidR="00E4330B">
        <w:t>машины</w:t>
      </w:r>
      <w:r>
        <w:t xml:space="preserve">, параллельно сканируя их </w:t>
      </w:r>
      <w:proofErr w:type="spellStart"/>
      <w:r>
        <w:rPr>
          <w:lang w:val="en-US"/>
        </w:rPr>
        <w:t>nmap</w:t>
      </w:r>
      <w:proofErr w:type="spellEnd"/>
      <w:r w:rsidRPr="005C7CFE">
        <w:t>’</w:t>
      </w:r>
      <w:r>
        <w:t xml:space="preserve">ом. </w:t>
      </w:r>
      <w:r w:rsidR="00E4330B">
        <w:t>Порт 1234 открыт. Выво</w:t>
      </w:r>
      <w:r w:rsidR="00797AAA">
        <w:t xml:space="preserve">д </w:t>
      </w:r>
      <w:r w:rsidR="00797AAA">
        <w:rPr>
          <w:lang w:val="en-US"/>
        </w:rPr>
        <w:t>ls.</w:t>
      </w:r>
    </w:p>
    <w:p w14:paraId="78AA26E9" w14:textId="4E5F41A1" w:rsidR="00797AAA" w:rsidRDefault="00E92431" w:rsidP="00E92431">
      <w:pPr>
        <w:spacing w:after="160" w:line="259" w:lineRule="auto"/>
        <w:jc w:val="center"/>
      </w:pPr>
      <w:r w:rsidRPr="00E92431">
        <w:lastRenderedPageBreak/>
        <w:drawing>
          <wp:inline distT="0" distB="0" distL="0" distR="0" wp14:anchorId="376599BA" wp14:editId="4ACFECF5">
            <wp:extent cx="5871210" cy="21844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55"/>
                    <a:stretch/>
                  </pic:blipFill>
                  <pic:spPr bwMode="auto">
                    <a:xfrm>
                      <a:off x="0" y="0"/>
                      <a:ext cx="587121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9E767" w14:textId="5F94AE6E" w:rsidR="00797AAA" w:rsidRPr="00797AAA" w:rsidRDefault="00797AAA" w:rsidP="00797AAA">
      <w:pPr>
        <w:pStyle w:val="a7"/>
        <w:numPr>
          <w:ilvl w:val="0"/>
          <w:numId w:val="1"/>
        </w:numPr>
        <w:spacing w:after="160" w:line="259" w:lineRule="auto"/>
        <w:rPr>
          <w:b/>
          <w:bCs/>
        </w:rPr>
      </w:pPr>
      <w:r>
        <w:rPr>
          <w:b/>
          <w:bCs/>
        </w:rPr>
        <w:t xml:space="preserve">Создаём </w:t>
      </w:r>
      <w:proofErr w:type="spellStart"/>
      <w:r>
        <w:rPr>
          <w:b/>
          <w:bCs/>
        </w:rPr>
        <w:t>бэкдор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Metasploitable</w:t>
      </w:r>
      <w:proofErr w:type="spellEnd"/>
    </w:p>
    <w:p w14:paraId="65F49863" w14:textId="23E938D5" w:rsidR="00797AAA" w:rsidRPr="005E1AEF" w:rsidRDefault="00F80C10" w:rsidP="00797AAA">
      <w:pPr>
        <w:spacing w:after="160" w:line="259" w:lineRule="auto"/>
        <w:ind w:left="708"/>
      </w:pPr>
      <w:r>
        <w:t xml:space="preserve">Создаю исполняемый файл, который позвонил использовать шелл </w:t>
      </w:r>
      <w:proofErr w:type="spellStart"/>
      <w:r>
        <w:rPr>
          <w:lang w:val="en-US"/>
        </w:rPr>
        <w:t>meterpreter</w:t>
      </w:r>
      <w:proofErr w:type="spellEnd"/>
      <w:r>
        <w:t xml:space="preserve">, </w:t>
      </w:r>
      <w:proofErr w:type="spellStart"/>
      <w:r>
        <w:t>воспользуясь</w:t>
      </w:r>
      <w:proofErr w:type="spellEnd"/>
      <w:r>
        <w:t xml:space="preserve"> скриптом </w:t>
      </w:r>
      <w:proofErr w:type="spellStart"/>
      <w:r>
        <w:rPr>
          <w:lang w:val="en-US"/>
        </w:rPr>
        <w:t>msfpc</w:t>
      </w:r>
      <w:proofErr w:type="spellEnd"/>
      <w:r w:rsidR="005E1AEF" w:rsidRPr="005E1AEF">
        <w:t xml:space="preserve">. </w:t>
      </w:r>
      <w:r w:rsidR="005E1AEF">
        <w:t>Запуск инструмента.</w:t>
      </w:r>
    </w:p>
    <w:p w14:paraId="1E11283F" w14:textId="61BBAF33" w:rsidR="00F80C10" w:rsidRDefault="00605080" w:rsidP="00E92431">
      <w:pPr>
        <w:spacing w:after="160" w:line="259" w:lineRule="auto"/>
        <w:jc w:val="center"/>
      </w:pPr>
      <w:r w:rsidRPr="00605080">
        <w:drawing>
          <wp:inline distT="0" distB="0" distL="0" distR="0" wp14:anchorId="783D2764" wp14:editId="7B8D6FC0">
            <wp:extent cx="5745480" cy="3334025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1810" cy="333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DD01" w14:textId="033C00CE" w:rsidR="005E1AEF" w:rsidRDefault="005E1AEF" w:rsidP="00F80C10">
      <w:pPr>
        <w:spacing w:after="160" w:line="259" w:lineRule="auto"/>
        <w:rPr>
          <w:lang w:val="en-US"/>
        </w:rPr>
      </w:pPr>
      <w:r>
        <w:tab/>
      </w:r>
      <w:r w:rsidR="007D2DE0">
        <w:t xml:space="preserve">Запускаю сервер </w:t>
      </w:r>
      <w:r w:rsidR="007D2DE0">
        <w:rPr>
          <w:lang w:val="en-US"/>
        </w:rPr>
        <w:t>Apache2</w:t>
      </w:r>
    </w:p>
    <w:p w14:paraId="2FF79768" w14:textId="66D35620" w:rsidR="007D2DE0" w:rsidRDefault="00605080" w:rsidP="00605080">
      <w:pPr>
        <w:spacing w:after="160" w:line="259" w:lineRule="auto"/>
        <w:jc w:val="center"/>
        <w:rPr>
          <w:lang w:val="en-US"/>
        </w:rPr>
      </w:pPr>
      <w:r w:rsidRPr="00605080">
        <w:rPr>
          <w:lang w:val="en-US"/>
        </w:rPr>
        <w:lastRenderedPageBreak/>
        <w:drawing>
          <wp:inline distT="0" distB="0" distL="0" distR="0" wp14:anchorId="549BED47" wp14:editId="6F4D549A">
            <wp:extent cx="5585460" cy="53358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2326" cy="534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AED3" w14:textId="6AF13CF7" w:rsidR="007D2DE0" w:rsidRDefault="007D2DE0" w:rsidP="00F80C10">
      <w:pPr>
        <w:spacing w:after="160" w:line="259" w:lineRule="auto"/>
      </w:pPr>
      <w:r>
        <w:rPr>
          <w:lang w:val="en-US"/>
        </w:rPr>
        <w:tab/>
      </w:r>
      <w:r>
        <w:t>Обнаруживаю открытую сессию и подключаюсь к ней</w:t>
      </w:r>
      <w:r w:rsidR="00C573E9">
        <w:t xml:space="preserve">. Теперь </w:t>
      </w:r>
      <w:proofErr w:type="spellStart"/>
      <w:r w:rsidR="00C573E9">
        <w:rPr>
          <w:lang w:val="en-US"/>
        </w:rPr>
        <w:t>meterpreter</w:t>
      </w:r>
      <w:proofErr w:type="spellEnd"/>
      <w:r w:rsidR="00C573E9" w:rsidRPr="00C573E9">
        <w:t xml:space="preserve"> </w:t>
      </w:r>
      <w:r w:rsidR="00C573E9">
        <w:t xml:space="preserve">позволяет взаимодействовать с </w:t>
      </w:r>
      <w:proofErr w:type="spellStart"/>
      <w:r w:rsidR="00C573E9">
        <w:rPr>
          <w:lang w:val="en-US"/>
        </w:rPr>
        <w:t>Metasploitable</w:t>
      </w:r>
      <w:proofErr w:type="spellEnd"/>
      <w:r w:rsidR="00C573E9" w:rsidRPr="00C573E9">
        <w:t>2.</w:t>
      </w:r>
    </w:p>
    <w:p w14:paraId="43BCC73E" w14:textId="11263F87" w:rsidR="00C573E9" w:rsidRDefault="00400E6C" w:rsidP="00400E6C">
      <w:pPr>
        <w:spacing w:after="160" w:line="259" w:lineRule="auto"/>
        <w:jc w:val="center"/>
      </w:pPr>
      <w:r w:rsidRPr="00400E6C">
        <w:lastRenderedPageBreak/>
        <w:drawing>
          <wp:inline distT="0" distB="0" distL="0" distR="0" wp14:anchorId="035FCB27" wp14:editId="79B30B05">
            <wp:extent cx="5646420" cy="5500340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9686" cy="5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C4F3" w14:textId="77777777" w:rsidR="00FE7BB8" w:rsidRPr="00FE1D05" w:rsidRDefault="00FE7BB8" w:rsidP="00FE1D05">
      <w:pPr>
        <w:pStyle w:val="a8"/>
        <w:shd w:val="clear" w:color="auto" w:fill="FFFFFF"/>
        <w:spacing w:before="0" w:beforeAutospacing="0" w:after="408" w:afterAutospacing="0"/>
        <w:rPr>
          <w:color w:val="111111"/>
          <w:sz w:val="28"/>
          <w:szCs w:val="28"/>
        </w:rPr>
      </w:pPr>
      <w:proofErr w:type="spellStart"/>
      <w:r w:rsidRPr="00FE1D05">
        <w:rPr>
          <w:b/>
          <w:bCs/>
          <w:color w:val="111111"/>
          <w:sz w:val="28"/>
          <w:szCs w:val="28"/>
        </w:rPr>
        <w:t>Shell</w:t>
      </w:r>
      <w:proofErr w:type="spellEnd"/>
      <w:r w:rsidRPr="00FE1D05">
        <w:rPr>
          <w:b/>
          <w:bCs/>
          <w:color w:val="111111"/>
          <w:sz w:val="28"/>
          <w:szCs w:val="28"/>
        </w:rPr>
        <w:t xml:space="preserve"> </w:t>
      </w:r>
      <w:r w:rsidRPr="00FE1D05">
        <w:rPr>
          <w:color w:val="111111"/>
          <w:sz w:val="28"/>
          <w:szCs w:val="28"/>
        </w:rPr>
        <w:t>– это программа, которая интерпретирует наши команды и отдает их операционной системе.</w:t>
      </w:r>
    </w:p>
    <w:p w14:paraId="04DC6CBB" w14:textId="77777777" w:rsidR="00FE7BB8" w:rsidRPr="00FE1D05" w:rsidRDefault="00FE7BB8" w:rsidP="00FE1D05">
      <w:pPr>
        <w:pStyle w:val="a8"/>
        <w:shd w:val="clear" w:color="auto" w:fill="FFFFFF"/>
        <w:spacing w:before="0" w:beforeAutospacing="0" w:after="408" w:afterAutospacing="0"/>
        <w:rPr>
          <w:color w:val="111111"/>
          <w:sz w:val="28"/>
          <w:szCs w:val="28"/>
        </w:rPr>
      </w:pPr>
      <w:r w:rsidRPr="00FE1D05">
        <w:rPr>
          <w:color w:val="111111"/>
          <w:sz w:val="28"/>
          <w:szCs w:val="28"/>
        </w:rPr>
        <w:t>Она действует как интерфейс между пользователем и операционной системой.</w:t>
      </w:r>
    </w:p>
    <w:p w14:paraId="1743FC3B" w14:textId="77777777" w:rsidR="00FE7BB8" w:rsidRPr="00FE1D05" w:rsidRDefault="00FE7BB8" w:rsidP="00FE1D05">
      <w:pPr>
        <w:pStyle w:val="a8"/>
        <w:shd w:val="clear" w:color="auto" w:fill="FFFFFF"/>
        <w:spacing w:before="0" w:beforeAutospacing="0" w:after="408" w:afterAutospacing="0"/>
        <w:rPr>
          <w:color w:val="111111"/>
          <w:sz w:val="28"/>
          <w:szCs w:val="28"/>
        </w:rPr>
      </w:pPr>
      <w:r w:rsidRPr="00FE1D05">
        <w:rPr>
          <w:color w:val="111111"/>
          <w:sz w:val="28"/>
          <w:szCs w:val="28"/>
        </w:rPr>
        <w:t>Она принимает ввод с клавиатуры и отдает его ОС, а терминал позволяет вводить команды и взаимодействовать с оболочкой.</w:t>
      </w:r>
    </w:p>
    <w:p w14:paraId="7D0ABB2D" w14:textId="2E525A08" w:rsidR="00FE7BB8" w:rsidRPr="00FE1D05" w:rsidRDefault="00FE1D05" w:rsidP="00FE1D05">
      <w:pPr>
        <w:pStyle w:val="a8"/>
        <w:shd w:val="clear" w:color="auto" w:fill="FFFFFF"/>
        <w:spacing w:before="0" w:beforeAutospacing="0" w:after="408" w:afterAutospacing="0"/>
        <w:rPr>
          <w:color w:val="111111"/>
          <w:sz w:val="28"/>
          <w:szCs w:val="28"/>
        </w:rPr>
      </w:pPr>
      <w:r w:rsidRPr="00FE1D05">
        <w:rPr>
          <w:b/>
          <w:bCs/>
          <w:color w:val="111111"/>
          <w:sz w:val="28"/>
          <w:szCs w:val="28"/>
        </w:rPr>
        <w:t xml:space="preserve">1) </w:t>
      </w:r>
      <w:proofErr w:type="spellStart"/>
      <w:r w:rsidR="00FE7BB8" w:rsidRPr="00FE1D05">
        <w:rPr>
          <w:b/>
          <w:bCs/>
          <w:color w:val="111111"/>
          <w:sz w:val="28"/>
          <w:szCs w:val="28"/>
        </w:rPr>
        <w:t>Bind</w:t>
      </w:r>
      <w:proofErr w:type="spellEnd"/>
      <w:r w:rsidR="00FE7BB8" w:rsidRPr="00FE1D05">
        <w:rPr>
          <w:b/>
          <w:bCs/>
          <w:color w:val="111111"/>
          <w:sz w:val="28"/>
          <w:szCs w:val="28"/>
        </w:rPr>
        <w:t xml:space="preserve"> </w:t>
      </w:r>
      <w:proofErr w:type="spellStart"/>
      <w:r w:rsidR="00FE7BB8" w:rsidRPr="00FE1D05">
        <w:rPr>
          <w:b/>
          <w:bCs/>
          <w:color w:val="111111"/>
          <w:sz w:val="28"/>
          <w:szCs w:val="28"/>
        </w:rPr>
        <w:t>shell</w:t>
      </w:r>
      <w:proofErr w:type="spellEnd"/>
      <w:r w:rsidR="00FE7BB8" w:rsidRPr="00FE1D05">
        <w:rPr>
          <w:color w:val="111111"/>
          <w:sz w:val="28"/>
          <w:szCs w:val="28"/>
        </w:rPr>
        <w:t xml:space="preserve"> – это своего рода настройка, при которой удаленные консоли устанавливаются с другими компьютерами по сети.</w:t>
      </w:r>
    </w:p>
    <w:p w14:paraId="1FBB9846" w14:textId="77777777" w:rsidR="00FE7BB8" w:rsidRPr="00FE1D05" w:rsidRDefault="00FE7BB8" w:rsidP="00FE1D05">
      <w:pPr>
        <w:pStyle w:val="a8"/>
        <w:numPr>
          <w:ilvl w:val="0"/>
          <w:numId w:val="2"/>
        </w:numPr>
        <w:shd w:val="clear" w:color="auto" w:fill="FFFFFF"/>
        <w:spacing w:before="0" w:beforeAutospacing="0" w:after="408" w:afterAutospacing="0"/>
        <w:rPr>
          <w:color w:val="111111"/>
          <w:sz w:val="28"/>
          <w:szCs w:val="28"/>
        </w:rPr>
      </w:pPr>
      <w:r w:rsidRPr="00FE1D05">
        <w:rPr>
          <w:color w:val="111111"/>
          <w:sz w:val="28"/>
          <w:szCs w:val="28"/>
        </w:rPr>
        <w:t xml:space="preserve">В </w:t>
      </w:r>
      <w:proofErr w:type="spellStart"/>
      <w:r w:rsidRPr="00FE1D05">
        <w:rPr>
          <w:color w:val="111111"/>
          <w:sz w:val="28"/>
          <w:szCs w:val="28"/>
        </w:rPr>
        <w:t>Bind</w:t>
      </w:r>
      <w:proofErr w:type="spellEnd"/>
      <w:r w:rsidRPr="00FE1D05">
        <w:rPr>
          <w:color w:val="111111"/>
          <w:sz w:val="28"/>
          <w:szCs w:val="28"/>
        </w:rPr>
        <w:t xml:space="preserve"> </w:t>
      </w:r>
      <w:proofErr w:type="spellStart"/>
      <w:r w:rsidRPr="00FE1D05">
        <w:rPr>
          <w:color w:val="111111"/>
          <w:sz w:val="28"/>
          <w:szCs w:val="28"/>
        </w:rPr>
        <w:t>shell</w:t>
      </w:r>
      <w:proofErr w:type="spellEnd"/>
      <w:r w:rsidRPr="00FE1D05">
        <w:rPr>
          <w:color w:val="111111"/>
          <w:sz w:val="28"/>
          <w:szCs w:val="28"/>
        </w:rPr>
        <w:t xml:space="preserve"> злоумышленник запускает на целевом компьютере службу, к которой злоумышленник может подключиться.</w:t>
      </w:r>
    </w:p>
    <w:p w14:paraId="7ACD70B2" w14:textId="3BDD91FF" w:rsidR="00FE7BB8" w:rsidRPr="00FE1D05" w:rsidRDefault="00FE7BB8" w:rsidP="00FE1D05">
      <w:pPr>
        <w:pStyle w:val="a8"/>
        <w:numPr>
          <w:ilvl w:val="0"/>
          <w:numId w:val="2"/>
        </w:numPr>
        <w:shd w:val="clear" w:color="auto" w:fill="FFFFFF"/>
        <w:spacing w:before="0" w:beforeAutospacing="0" w:after="408" w:afterAutospacing="0"/>
        <w:rPr>
          <w:color w:val="111111"/>
          <w:sz w:val="28"/>
          <w:szCs w:val="28"/>
        </w:rPr>
      </w:pPr>
      <w:r w:rsidRPr="00FE1D05">
        <w:rPr>
          <w:color w:val="111111"/>
          <w:sz w:val="28"/>
          <w:szCs w:val="28"/>
        </w:rPr>
        <w:lastRenderedPageBreak/>
        <w:t xml:space="preserve">В </w:t>
      </w:r>
      <w:proofErr w:type="spellStart"/>
      <w:r w:rsidRPr="00FE1D05">
        <w:rPr>
          <w:color w:val="111111"/>
          <w:sz w:val="28"/>
          <w:szCs w:val="28"/>
        </w:rPr>
        <w:t>bind</w:t>
      </w:r>
      <w:proofErr w:type="spellEnd"/>
      <w:r w:rsidRPr="00FE1D05">
        <w:rPr>
          <w:color w:val="111111"/>
          <w:sz w:val="28"/>
          <w:szCs w:val="28"/>
        </w:rPr>
        <w:t xml:space="preserve"> </w:t>
      </w:r>
      <w:proofErr w:type="spellStart"/>
      <w:r w:rsidRPr="00FE1D05">
        <w:rPr>
          <w:color w:val="111111"/>
          <w:sz w:val="28"/>
          <w:szCs w:val="28"/>
        </w:rPr>
        <w:t>shell</w:t>
      </w:r>
      <w:proofErr w:type="spellEnd"/>
      <w:r w:rsidRPr="00FE1D05">
        <w:rPr>
          <w:color w:val="111111"/>
          <w:sz w:val="28"/>
          <w:szCs w:val="28"/>
        </w:rPr>
        <w:t xml:space="preserve"> злоумышленник может подключиться к целевому компьютеру и выполнять команды на нем.</w:t>
      </w:r>
    </w:p>
    <w:p w14:paraId="36695081" w14:textId="77777777" w:rsidR="00FE7BB8" w:rsidRPr="00FE1D05" w:rsidRDefault="00FE7BB8" w:rsidP="00FE1D05">
      <w:pPr>
        <w:pStyle w:val="a8"/>
        <w:numPr>
          <w:ilvl w:val="0"/>
          <w:numId w:val="2"/>
        </w:numPr>
        <w:shd w:val="clear" w:color="auto" w:fill="FFFFFF"/>
        <w:spacing w:before="0" w:beforeAutospacing="0" w:after="408" w:afterAutospacing="0"/>
        <w:rPr>
          <w:color w:val="111111"/>
          <w:sz w:val="28"/>
          <w:szCs w:val="28"/>
        </w:rPr>
      </w:pPr>
      <w:r w:rsidRPr="00FE1D05">
        <w:rPr>
          <w:color w:val="111111"/>
          <w:sz w:val="28"/>
          <w:szCs w:val="28"/>
        </w:rPr>
        <w:t xml:space="preserve">Чтобы запустить </w:t>
      </w:r>
      <w:proofErr w:type="spellStart"/>
      <w:r w:rsidRPr="00FE1D05">
        <w:rPr>
          <w:color w:val="111111"/>
          <w:sz w:val="28"/>
          <w:szCs w:val="28"/>
        </w:rPr>
        <w:t>bind</w:t>
      </w:r>
      <w:proofErr w:type="spellEnd"/>
      <w:r w:rsidRPr="00FE1D05">
        <w:rPr>
          <w:color w:val="111111"/>
          <w:sz w:val="28"/>
          <w:szCs w:val="28"/>
        </w:rPr>
        <w:t xml:space="preserve"> </w:t>
      </w:r>
      <w:proofErr w:type="spellStart"/>
      <w:r w:rsidRPr="00FE1D05">
        <w:rPr>
          <w:color w:val="111111"/>
          <w:sz w:val="28"/>
          <w:szCs w:val="28"/>
        </w:rPr>
        <w:t>shell</w:t>
      </w:r>
      <w:proofErr w:type="spellEnd"/>
      <w:r w:rsidRPr="00FE1D05">
        <w:rPr>
          <w:color w:val="111111"/>
          <w:sz w:val="28"/>
          <w:szCs w:val="28"/>
        </w:rPr>
        <w:t>, злоумышленник должен иметь IP-адрес жертвы для доступа к целевому компьютеру.</w:t>
      </w:r>
    </w:p>
    <w:p w14:paraId="3612B72B" w14:textId="7A63A654" w:rsidR="00FE7BB8" w:rsidRPr="00FE1D05" w:rsidRDefault="00FE1D05" w:rsidP="00FE1D05">
      <w:pPr>
        <w:pStyle w:val="a8"/>
        <w:shd w:val="clear" w:color="auto" w:fill="FFFFFF"/>
        <w:spacing w:before="0" w:beforeAutospacing="0" w:after="408" w:afterAutospacing="0"/>
        <w:rPr>
          <w:color w:val="111111"/>
          <w:sz w:val="28"/>
          <w:szCs w:val="28"/>
        </w:rPr>
      </w:pPr>
      <w:r w:rsidRPr="00FE1D05">
        <w:rPr>
          <w:b/>
          <w:bCs/>
          <w:color w:val="111111"/>
          <w:sz w:val="28"/>
          <w:szCs w:val="28"/>
        </w:rPr>
        <w:t xml:space="preserve">2) </w:t>
      </w:r>
      <w:r w:rsidRPr="00FE1D05">
        <w:rPr>
          <w:b/>
          <w:bCs/>
          <w:color w:val="111111"/>
          <w:sz w:val="28"/>
          <w:szCs w:val="28"/>
          <w:lang w:val="en-US"/>
        </w:rPr>
        <w:t>Reverse</w:t>
      </w:r>
      <w:r w:rsidR="00FE7BB8" w:rsidRPr="00FE1D05">
        <w:rPr>
          <w:b/>
          <w:bCs/>
          <w:color w:val="111111"/>
          <w:sz w:val="28"/>
          <w:szCs w:val="28"/>
        </w:rPr>
        <w:t xml:space="preserve"> </w:t>
      </w:r>
      <w:proofErr w:type="spellStart"/>
      <w:r w:rsidR="00FE7BB8" w:rsidRPr="00FE1D05">
        <w:rPr>
          <w:b/>
          <w:bCs/>
          <w:color w:val="111111"/>
          <w:sz w:val="28"/>
          <w:szCs w:val="28"/>
        </w:rPr>
        <w:t>shell</w:t>
      </w:r>
      <w:proofErr w:type="spellEnd"/>
      <w:r w:rsidR="00FE7BB8" w:rsidRPr="00FE1D05">
        <w:rPr>
          <w:b/>
          <w:bCs/>
          <w:color w:val="111111"/>
          <w:sz w:val="28"/>
          <w:szCs w:val="28"/>
        </w:rPr>
        <w:t xml:space="preserve"> или </w:t>
      </w:r>
      <w:proofErr w:type="spellStart"/>
      <w:r w:rsidR="00FE7BB8" w:rsidRPr="00FE1D05">
        <w:rPr>
          <w:b/>
          <w:bCs/>
          <w:color w:val="111111"/>
          <w:sz w:val="28"/>
          <w:szCs w:val="28"/>
        </w:rPr>
        <w:t>connect-back</w:t>
      </w:r>
      <w:proofErr w:type="spellEnd"/>
      <w:r w:rsidR="00FE7BB8" w:rsidRPr="00FE1D05">
        <w:rPr>
          <w:color w:val="111111"/>
          <w:sz w:val="28"/>
          <w:szCs w:val="28"/>
        </w:rPr>
        <w:t xml:space="preserve"> – это схема, при которой атакующий должен сначала запустить сервер на своей машине, а целевая машина должна выступить в роли клиента, который подключается к серверу, обслуживаемому атакующим.</w:t>
      </w:r>
    </w:p>
    <w:p w14:paraId="0709B4DB" w14:textId="77777777" w:rsidR="00FE7BB8" w:rsidRPr="00FE1D05" w:rsidRDefault="00FE7BB8" w:rsidP="00FE1D05">
      <w:pPr>
        <w:pStyle w:val="a8"/>
        <w:numPr>
          <w:ilvl w:val="0"/>
          <w:numId w:val="3"/>
        </w:numPr>
        <w:shd w:val="clear" w:color="auto" w:fill="FFFFFF"/>
        <w:spacing w:before="0" w:beforeAutospacing="0" w:after="408" w:afterAutospacing="0"/>
        <w:rPr>
          <w:color w:val="111111"/>
          <w:sz w:val="28"/>
          <w:szCs w:val="28"/>
        </w:rPr>
      </w:pPr>
      <w:r w:rsidRPr="00FE1D05">
        <w:rPr>
          <w:color w:val="111111"/>
          <w:sz w:val="28"/>
          <w:szCs w:val="28"/>
        </w:rPr>
        <w:t>После успешного соединения злоумышленник может получить доступ к оболочке целевого компьютера.</w:t>
      </w:r>
    </w:p>
    <w:p w14:paraId="1A6BECEF" w14:textId="360AD61D" w:rsidR="00FE7BB8" w:rsidRPr="00FE1D05" w:rsidRDefault="00FE7BB8" w:rsidP="00FE1D05">
      <w:pPr>
        <w:pStyle w:val="a8"/>
        <w:numPr>
          <w:ilvl w:val="0"/>
          <w:numId w:val="3"/>
        </w:numPr>
        <w:shd w:val="clear" w:color="auto" w:fill="FFFFFF"/>
        <w:spacing w:before="0" w:beforeAutospacing="0" w:after="408" w:afterAutospacing="0"/>
        <w:rPr>
          <w:color w:val="111111"/>
          <w:sz w:val="28"/>
          <w:szCs w:val="28"/>
        </w:rPr>
      </w:pPr>
      <w:r w:rsidRPr="00FE1D05">
        <w:rPr>
          <w:color w:val="111111"/>
          <w:sz w:val="28"/>
          <w:szCs w:val="28"/>
        </w:rPr>
        <w:t xml:space="preserve">Для запуска </w:t>
      </w:r>
      <w:proofErr w:type="spellStart"/>
      <w:r w:rsidRPr="00FE1D05">
        <w:rPr>
          <w:color w:val="111111"/>
          <w:sz w:val="28"/>
          <w:szCs w:val="28"/>
        </w:rPr>
        <w:t>Reverse</w:t>
      </w:r>
      <w:proofErr w:type="spellEnd"/>
      <w:r w:rsidRPr="00FE1D05">
        <w:rPr>
          <w:color w:val="111111"/>
          <w:sz w:val="28"/>
          <w:szCs w:val="28"/>
        </w:rPr>
        <w:t xml:space="preserve"> </w:t>
      </w:r>
      <w:proofErr w:type="spellStart"/>
      <w:r w:rsidRPr="00FE1D05">
        <w:rPr>
          <w:color w:val="111111"/>
          <w:sz w:val="28"/>
          <w:szCs w:val="28"/>
        </w:rPr>
        <w:t>shell</w:t>
      </w:r>
      <w:proofErr w:type="spellEnd"/>
      <w:r w:rsidRPr="00FE1D05">
        <w:rPr>
          <w:color w:val="111111"/>
          <w:sz w:val="28"/>
          <w:szCs w:val="28"/>
        </w:rPr>
        <w:t xml:space="preserve"> злоумышленнику не нужно знать IP-адрес жертвы, чтобы получить доступ к целевому компьютеру.</w:t>
      </w:r>
    </w:p>
    <w:p w14:paraId="58C4DCAB" w14:textId="28B6F8D7" w:rsidR="00FE1D05" w:rsidRPr="00EB4E2C" w:rsidRDefault="00FE1D05" w:rsidP="00FE1D05">
      <w:pPr>
        <w:pStyle w:val="a8"/>
        <w:shd w:val="clear" w:color="auto" w:fill="FFFFFF"/>
        <w:spacing w:before="0" w:beforeAutospacing="0" w:after="408" w:afterAutospacing="0"/>
        <w:rPr>
          <w:b/>
          <w:bCs/>
          <w:color w:val="111111"/>
          <w:sz w:val="28"/>
          <w:szCs w:val="28"/>
        </w:rPr>
      </w:pPr>
      <w:r w:rsidRPr="00EB4E2C">
        <w:rPr>
          <w:b/>
          <w:bCs/>
          <w:color w:val="111111"/>
          <w:sz w:val="28"/>
          <w:szCs w:val="28"/>
        </w:rPr>
        <w:t xml:space="preserve">3) </w:t>
      </w:r>
      <w:r w:rsidR="00EB4E2C" w:rsidRPr="00EB4E2C">
        <w:rPr>
          <w:b/>
          <w:bCs/>
          <w:color w:val="111111"/>
          <w:sz w:val="28"/>
          <w:szCs w:val="28"/>
        </w:rPr>
        <w:t xml:space="preserve"> </w:t>
      </w:r>
      <w:proofErr w:type="spellStart"/>
      <w:r w:rsidR="00EB4E2C" w:rsidRPr="00EB4E2C">
        <w:rPr>
          <w:b/>
          <w:bCs/>
          <w:color w:val="111111"/>
          <w:sz w:val="28"/>
          <w:szCs w:val="28"/>
        </w:rPr>
        <w:t>Damn</w:t>
      </w:r>
      <w:proofErr w:type="spellEnd"/>
      <w:r w:rsidR="00EB4E2C" w:rsidRPr="00EB4E2C">
        <w:rPr>
          <w:b/>
          <w:bCs/>
          <w:color w:val="111111"/>
          <w:sz w:val="28"/>
          <w:szCs w:val="28"/>
        </w:rPr>
        <w:t xml:space="preserve"> </w:t>
      </w:r>
      <w:proofErr w:type="spellStart"/>
      <w:r w:rsidR="00EB4E2C" w:rsidRPr="00EB4E2C">
        <w:rPr>
          <w:b/>
          <w:bCs/>
          <w:color w:val="111111"/>
          <w:sz w:val="28"/>
          <w:szCs w:val="28"/>
        </w:rPr>
        <w:t>Vulnerable</w:t>
      </w:r>
      <w:proofErr w:type="spellEnd"/>
      <w:r w:rsidR="00EB4E2C" w:rsidRPr="00EB4E2C">
        <w:rPr>
          <w:b/>
          <w:bCs/>
          <w:color w:val="111111"/>
          <w:sz w:val="28"/>
          <w:szCs w:val="28"/>
        </w:rPr>
        <w:t xml:space="preserve"> </w:t>
      </w:r>
      <w:proofErr w:type="spellStart"/>
      <w:r w:rsidR="00EB4E2C" w:rsidRPr="00EB4E2C">
        <w:rPr>
          <w:b/>
          <w:bCs/>
          <w:color w:val="111111"/>
          <w:sz w:val="28"/>
          <w:szCs w:val="28"/>
        </w:rPr>
        <w:t>Web</w:t>
      </w:r>
      <w:proofErr w:type="spellEnd"/>
      <w:r w:rsidR="00EB4E2C" w:rsidRPr="00EB4E2C">
        <w:rPr>
          <w:b/>
          <w:bCs/>
          <w:color w:val="111111"/>
          <w:sz w:val="28"/>
          <w:szCs w:val="28"/>
        </w:rPr>
        <w:t xml:space="preserve"> </w:t>
      </w:r>
      <w:proofErr w:type="spellStart"/>
      <w:r w:rsidR="00EB4E2C" w:rsidRPr="00EB4E2C">
        <w:rPr>
          <w:b/>
          <w:bCs/>
          <w:color w:val="111111"/>
          <w:sz w:val="28"/>
          <w:szCs w:val="28"/>
        </w:rPr>
        <w:t>Application</w:t>
      </w:r>
      <w:proofErr w:type="spellEnd"/>
      <w:r w:rsidR="00EB4E2C" w:rsidRPr="00EB4E2C">
        <w:rPr>
          <w:b/>
          <w:bCs/>
          <w:color w:val="111111"/>
          <w:sz w:val="28"/>
          <w:szCs w:val="28"/>
        </w:rPr>
        <w:t xml:space="preserve"> (DVWA) </w:t>
      </w:r>
      <w:r w:rsidR="00EB4E2C" w:rsidRPr="00EB4E2C">
        <w:rPr>
          <w:color w:val="111111"/>
          <w:sz w:val="28"/>
          <w:szCs w:val="28"/>
        </w:rPr>
        <w:t>— это веб-приложение на PHP/MySQL, которое чертовски уязвимо. Его главная цель — помочь профессионалам по безопасности протестировать их навыки и инструменты в легальном окружении, помочь веб-разработчикам лучше понять процесс безопасности веб-приложений и помочь и студентам и учителям в изучении безопасности веб-приложений в контролируем окружении аудитории.</w:t>
      </w:r>
    </w:p>
    <w:p w14:paraId="234CB564" w14:textId="104EE0D0" w:rsidR="00C573E9" w:rsidRDefault="004D3AA3" w:rsidP="00F80C10">
      <w:pPr>
        <w:spacing w:after="160" w:line="259" w:lineRule="auto"/>
      </w:pPr>
      <w:r w:rsidRPr="004D3AA3">
        <w:rPr>
          <w:b/>
          <w:bCs/>
        </w:rPr>
        <w:t xml:space="preserve">4) </w:t>
      </w:r>
      <w:proofErr w:type="spellStart"/>
      <w:r w:rsidRPr="00400E6C">
        <w:rPr>
          <w:b/>
          <w:lang w:val="en-US"/>
        </w:rPr>
        <w:t>sudo</w:t>
      </w:r>
      <w:proofErr w:type="spellEnd"/>
      <w:r w:rsidRPr="00400E6C">
        <w:rPr>
          <w:b/>
        </w:rPr>
        <w:t xml:space="preserve"> </w:t>
      </w:r>
      <w:proofErr w:type="spellStart"/>
      <w:r w:rsidRPr="00400E6C">
        <w:rPr>
          <w:b/>
          <w:lang w:val="en-US"/>
        </w:rPr>
        <w:t>systemctl</w:t>
      </w:r>
      <w:proofErr w:type="spellEnd"/>
      <w:r w:rsidRPr="00400E6C">
        <w:rPr>
          <w:b/>
        </w:rPr>
        <w:t xml:space="preserve"> </w:t>
      </w:r>
      <w:r w:rsidRPr="00400E6C">
        <w:rPr>
          <w:b/>
          <w:lang w:val="en-US"/>
        </w:rPr>
        <w:t>enable</w:t>
      </w:r>
      <w:r w:rsidRPr="00400E6C">
        <w:rPr>
          <w:b/>
        </w:rPr>
        <w:t xml:space="preserve"> </w:t>
      </w:r>
      <w:r w:rsidRPr="00400E6C">
        <w:rPr>
          <w:b/>
          <w:lang w:val="en-US"/>
        </w:rPr>
        <w:t>apache</w:t>
      </w:r>
      <w:r w:rsidRPr="00400E6C">
        <w:rPr>
          <w:b/>
        </w:rPr>
        <w:t xml:space="preserve">2 </w:t>
      </w:r>
      <w:r w:rsidRPr="004D3AA3">
        <w:t xml:space="preserve">– </w:t>
      </w:r>
      <w:r>
        <w:t>команда</w:t>
      </w:r>
      <w:r w:rsidRPr="004D3AA3">
        <w:t xml:space="preserve"> </w:t>
      </w:r>
      <w:r>
        <w:t>для</w:t>
      </w:r>
      <w:r w:rsidRPr="004D3AA3">
        <w:t xml:space="preserve"> </w:t>
      </w:r>
      <w:r>
        <w:t xml:space="preserve">постановки </w:t>
      </w:r>
      <w:r>
        <w:rPr>
          <w:lang w:val="en-US"/>
        </w:rPr>
        <w:t>apache</w:t>
      </w:r>
      <w:r w:rsidRPr="004D3AA3">
        <w:t xml:space="preserve">2 </w:t>
      </w:r>
      <w:r>
        <w:t>в автозагрузку.</w:t>
      </w:r>
    </w:p>
    <w:p w14:paraId="56E494E0" w14:textId="488140C5" w:rsidR="00412B19" w:rsidRPr="00412B19" w:rsidRDefault="00412B19" w:rsidP="00412B19">
      <w:pPr>
        <w:spacing w:after="160" w:line="259" w:lineRule="auto"/>
      </w:pPr>
      <w:r w:rsidRPr="00412B19">
        <w:rPr>
          <w:b/>
          <w:bCs/>
        </w:rPr>
        <w:t xml:space="preserve">5) </w:t>
      </w:r>
      <w:r w:rsidRPr="00412B19">
        <w:t xml:space="preserve">Использовать </w:t>
      </w:r>
      <w:r w:rsidRPr="00400E6C">
        <w:rPr>
          <w:b/>
          <w:lang w:val="en-US"/>
        </w:rPr>
        <w:t>bind</w:t>
      </w:r>
      <w:r w:rsidRPr="00412B19">
        <w:t xml:space="preserve"> либо </w:t>
      </w:r>
      <w:r w:rsidRPr="00400E6C">
        <w:rPr>
          <w:b/>
          <w:lang w:val="en-US"/>
        </w:rPr>
        <w:t>reverse</w:t>
      </w:r>
      <w:r w:rsidRPr="00400E6C">
        <w:rPr>
          <w:b/>
        </w:rPr>
        <w:t xml:space="preserve"> </w:t>
      </w:r>
      <w:r w:rsidRPr="00400E6C">
        <w:rPr>
          <w:b/>
          <w:lang w:val="en-US"/>
        </w:rPr>
        <w:t>shell</w:t>
      </w:r>
      <w:r w:rsidRPr="00412B19">
        <w:t xml:space="preserve">. Конкретно </w:t>
      </w:r>
      <w:proofErr w:type="spellStart"/>
      <w:r w:rsidRPr="00412B19">
        <w:rPr>
          <w:lang w:val="en-US"/>
        </w:rPr>
        <w:t>netcat</w:t>
      </w:r>
      <w:proofErr w:type="spellEnd"/>
      <w:r w:rsidRPr="00412B19">
        <w:t xml:space="preserve"> используется для создания шелла на удаленном устройстве, для подключения к нему, прослушивания портов и подключения к ним.</w:t>
      </w:r>
    </w:p>
    <w:p w14:paraId="3D133320" w14:textId="2D85A7FF" w:rsidR="00412B19" w:rsidRPr="00412B19" w:rsidRDefault="00400E6C" w:rsidP="00412B19">
      <w:pPr>
        <w:spacing w:after="160" w:line="259" w:lineRule="auto"/>
        <w:rPr>
          <w:lang w:val="en-US"/>
        </w:rPr>
      </w:pPr>
      <w:proofErr w:type="spellStart"/>
      <w:r>
        <w:rPr>
          <w:lang w:val="en-US"/>
        </w:rPr>
        <w:t>Н</w:t>
      </w:r>
      <w:r w:rsidRPr="00412B19">
        <w:rPr>
          <w:lang w:val="en-US"/>
        </w:rPr>
        <w:t>апример</w:t>
      </w:r>
      <w:proofErr w:type="spellEnd"/>
      <w:r>
        <w:t xml:space="preserve">, </w:t>
      </w:r>
      <w:proofErr w:type="spellStart"/>
      <w:r w:rsidR="00412B19" w:rsidRPr="00412B19">
        <w:rPr>
          <w:lang w:val="en-US"/>
        </w:rPr>
        <w:t>ncat</w:t>
      </w:r>
      <w:proofErr w:type="spellEnd"/>
      <w:r w:rsidR="00412B19" w:rsidRPr="00412B19">
        <w:rPr>
          <w:lang w:val="en-US"/>
        </w:rPr>
        <w:t xml:space="preserve"> -l -e "/bin/bash" 1</w:t>
      </w:r>
      <w:bookmarkStart w:id="0" w:name="_GoBack"/>
      <w:bookmarkEnd w:id="0"/>
    </w:p>
    <w:p w14:paraId="2A7DF486" w14:textId="77777777" w:rsidR="005C7CFE" w:rsidRPr="004D3AA3" w:rsidRDefault="005C7CFE" w:rsidP="00B10B5A">
      <w:pPr>
        <w:spacing w:after="160" w:line="259" w:lineRule="auto"/>
        <w:ind w:left="708"/>
      </w:pPr>
    </w:p>
    <w:sectPr w:rsidR="005C7CFE" w:rsidRPr="004D3AA3" w:rsidSect="007C01F0">
      <w:footerReference w:type="default" r:id="rId25"/>
      <w:footerReference w:type="first" r:id="rId26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78A07A" w14:textId="77777777" w:rsidR="000D7409" w:rsidRDefault="000D7409" w:rsidP="007C01F0">
      <w:pPr>
        <w:spacing w:after="0" w:line="240" w:lineRule="auto"/>
      </w:pPr>
      <w:r>
        <w:separator/>
      </w:r>
    </w:p>
  </w:endnote>
  <w:endnote w:type="continuationSeparator" w:id="0">
    <w:p w14:paraId="7AC6244B" w14:textId="77777777" w:rsidR="000D7409" w:rsidRDefault="000D7409" w:rsidP="007C0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8444850"/>
      <w:docPartObj>
        <w:docPartGallery w:val="Page Numbers (Bottom of Page)"/>
        <w:docPartUnique/>
      </w:docPartObj>
    </w:sdtPr>
    <w:sdtEndPr/>
    <w:sdtContent>
      <w:p w14:paraId="1D6D319D" w14:textId="207B9F30" w:rsidR="007C01F0" w:rsidRDefault="007C01F0" w:rsidP="007C01F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0E6C">
          <w:rPr>
            <w:noProof/>
          </w:rPr>
          <w:t>13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74B6C3" w14:textId="77777777" w:rsidR="007C01F0" w:rsidRDefault="007C01F0" w:rsidP="007C01F0">
    <w:pPr>
      <w:pStyle w:val="a5"/>
      <w:jc w:val="center"/>
    </w:pPr>
    <w:r>
      <w:t>Москва</w:t>
    </w:r>
  </w:p>
  <w:p w14:paraId="5B942763" w14:textId="77777777" w:rsidR="007C01F0" w:rsidRDefault="007C01F0" w:rsidP="007C01F0">
    <w:pPr>
      <w:pStyle w:val="a5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3BB97F" w14:textId="77777777" w:rsidR="000D7409" w:rsidRDefault="000D7409" w:rsidP="007C01F0">
      <w:pPr>
        <w:spacing w:after="0" w:line="240" w:lineRule="auto"/>
      </w:pPr>
      <w:r>
        <w:separator/>
      </w:r>
    </w:p>
  </w:footnote>
  <w:footnote w:type="continuationSeparator" w:id="0">
    <w:p w14:paraId="03FCD9A3" w14:textId="77777777" w:rsidR="000D7409" w:rsidRDefault="000D7409" w:rsidP="007C01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C5EE0"/>
    <w:multiLevelType w:val="hybridMultilevel"/>
    <w:tmpl w:val="B0B0DBEC"/>
    <w:lvl w:ilvl="0" w:tplc="1D76847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341584"/>
    <w:multiLevelType w:val="hybridMultilevel"/>
    <w:tmpl w:val="763ECA3A"/>
    <w:lvl w:ilvl="0" w:tplc="490E30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E365371"/>
    <w:multiLevelType w:val="hybridMultilevel"/>
    <w:tmpl w:val="A7DAE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040DC"/>
    <w:multiLevelType w:val="hybridMultilevel"/>
    <w:tmpl w:val="E668B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AA578B"/>
    <w:multiLevelType w:val="hybridMultilevel"/>
    <w:tmpl w:val="8EBC4A12"/>
    <w:lvl w:ilvl="0" w:tplc="A56A7DE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C53"/>
    <w:rsid w:val="00005D6E"/>
    <w:rsid w:val="00030642"/>
    <w:rsid w:val="000B4CA6"/>
    <w:rsid w:val="000D3F10"/>
    <w:rsid w:val="000D7409"/>
    <w:rsid w:val="00122306"/>
    <w:rsid w:val="00124D2D"/>
    <w:rsid w:val="00152DDF"/>
    <w:rsid w:val="001E7F9C"/>
    <w:rsid w:val="00272597"/>
    <w:rsid w:val="0027306D"/>
    <w:rsid w:val="00293AC1"/>
    <w:rsid w:val="002D3D7A"/>
    <w:rsid w:val="002E7218"/>
    <w:rsid w:val="003516F5"/>
    <w:rsid w:val="00360735"/>
    <w:rsid w:val="00366ED6"/>
    <w:rsid w:val="00370C42"/>
    <w:rsid w:val="00396E08"/>
    <w:rsid w:val="00400E6C"/>
    <w:rsid w:val="00412B19"/>
    <w:rsid w:val="004D3AA3"/>
    <w:rsid w:val="00505E33"/>
    <w:rsid w:val="005C7CFE"/>
    <w:rsid w:val="005E1AEF"/>
    <w:rsid w:val="00605080"/>
    <w:rsid w:val="00623B3E"/>
    <w:rsid w:val="0065485F"/>
    <w:rsid w:val="0068708E"/>
    <w:rsid w:val="006A7475"/>
    <w:rsid w:val="006B13EC"/>
    <w:rsid w:val="0076180C"/>
    <w:rsid w:val="00797AAA"/>
    <w:rsid w:val="007B5C53"/>
    <w:rsid w:val="007C01F0"/>
    <w:rsid w:val="007D2DE0"/>
    <w:rsid w:val="007F667B"/>
    <w:rsid w:val="00822AF5"/>
    <w:rsid w:val="00863068"/>
    <w:rsid w:val="008E4D7C"/>
    <w:rsid w:val="009976FE"/>
    <w:rsid w:val="00A17828"/>
    <w:rsid w:val="00A21171"/>
    <w:rsid w:val="00A40FC4"/>
    <w:rsid w:val="00A43744"/>
    <w:rsid w:val="00AE075E"/>
    <w:rsid w:val="00B10B5A"/>
    <w:rsid w:val="00B13DD4"/>
    <w:rsid w:val="00BF61C6"/>
    <w:rsid w:val="00C36124"/>
    <w:rsid w:val="00C47E35"/>
    <w:rsid w:val="00C573E9"/>
    <w:rsid w:val="00CA56E2"/>
    <w:rsid w:val="00CD671C"/>
    <w:rsid w:val="00CF7D18"/>
    <w:rsid w:val="00D25D78"/>
    <w:rsid w:val="00D62F1A"/>
    <w:rsid w:val="00D65170"/>
    <w:rsid w:val="00D8304B"/>
    <w:rsid w:val="00DC3DF2"/>
    <w:rsid w:val="00DF3159"/>
    <w:rsid w:val="00E3023E"/>
    <w:rsid w:val="00E4330B"/>
    <w:rsid w:val="00E74140"/>
    <w:rsid w:val="00E92431"/>
    <w:rsid w:val="00EB4E2C"/>
    <w:rsid w:val="00F80C10"/>
    <w:rsid w:val="00F83D70"/>
    <w:rsid w:val="00FE1D05"/>
    <w:rsid w:val="00FE4553"/>
    <w:rsid w:val="00FE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C9F41"/>
  <w15:chartTrackingRefBased/>
  <w15:docId w15:val="{2712540F-E3DD-4D0A-9DD3-A46883854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5E33"/>
    <w:pPr>
      <w:spacing w:after="200"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7F667B"/>
    <w:pPr>
      <w:widowControl w:val="0"/>
      <w:autoSpaceDE w:val="0"/>
      <w:autoSpaceDN w:val="0"/>
    </w:pPr>
    <w:rPr>
      <w:rFonts w:eastAsia="Times New Roman" w:cs="Times New Roman"/>
    </w:rPr>
  </w:style>
  <w:style w:type="paragraph" w:customStyle="1" w:styleId="Mukhanov">
    <w:name w:val="Mukhanov"/>
    <w:autoRedefine/>
    <w:qFormat/>
    <w:rsid w:val="00CF7D18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Calibri"/>
      <w:color w:val="000000" w:themeColor="text1"/>
      <w:sz w:val="28"/>
      <w:lang w:eastAsia="ru-RU"/>
    </w:rPr>
  </w:style>
  <w:style w:type="paragraph" w:styleId="a3">
    <w:name w:val="header"/>
    <w:basedOn w:val="a"/>
    <w:link w:val="a4"/>
    <w:uiPriority w:val="99"/>
    <w:unhideWhenUsed/>
    <w:rsid w:val="007C01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C01F0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C01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C01F0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BF61C6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FE7BB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2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kha\Documents\&#1053;&#1072;&#1089;&#1090;&#1088;&#1072;&#1080;&#1074;&#1072;&#1077;&#1084;&#1099;&#1077;%20&#1096;&#1072;&#1073;&#1083;&#1086;&#1085;&#1099;%20Office\&#1096;&#1072;&#1073;&#1083;&#1086;&#1085;%20word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F9BFA-976C-4DC1-9937-42982C7DA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word</Template>
  <TotalTime>202</TotalTime>
  <Pages>14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Matvei Mukhanov</dc:creator>
  <cp:keywords/>
  <dc:description/>
  <cp:lastModifiedBy>Lenovo</cp:lastModifiedBy>
  <cp:revision>5</cp:revision>
  <dcterms:created xsi:type="dcterms:W3CDTF">2022-12-06T14:36:00Z</dcterms:created>
  <dcterms:modified xsi:type="dcterms:W3CDTF">2022-12-13T15:01:00Z</dcterms:modified>
</cp:coreProperties>
</file>